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9482" w14:textId="77777777" w:rsidR="00E3603C" w:rsidRPr="00AD59E8" w:rsidRDefault="001A0A77" w:rsidP="00D9232F">
      <w:pPr>
        <w:pStyle w:val="Graphicplaceholder"/>
      </w:pPr>
      <w:r>
        <mc:AlternateContent>
          <mc:Choice Requires="wps">
            <w:drawing>
              <wp:anchor distT="0" distB="0" distL="114300" distR="114300" simplePos="0" relativeHeight="251661310" behindDoc="1" locked="1" layoutInCell="1" allowOverlap="1" wp14:anchorId="6337278E" wp14:editId="4A3AD6AA">
                <wp:simplePos x="0" y="0"/>
                <wp:positionH relativeFrom="margin">
                  <wp:posOffset>-571500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794675517" name="Bg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27ACE7E8" id="Bg" o:spid="_x0000_s1026" alt="&quot;&quot;" style="position:absolute;margin-left:-45pt;margin-top:-36pt;width:612pt;height:11in;z-index:-251655170;visibility:visible;mso-wrap-style:square;mso-width-percent:1000;mso-height-percent:1000;mso-wrap-distance-left:9pt;mso-wrap-distance-top:0;mso-wrap-distance-right:9pt;mso-wrap-distance-bottom:0;mso-position-horizontal:absolute;mso-position-horizontal-relative:margin;mso-position-vertical:absolute;mso-position-vertical-relative:text;mso-width-percent:100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" fillcolor="#ffd240 [3207]" stroked="f" strokeweight="1.5pt">
                <w10:wrap anchorx="margin"/>
                <w10:anchorlock/>
              </v:rect>
            </w:pict>
          </mc:Fallback>
        </mc:AlternateContent>
      </w:r>
    </w:p>
    <w:p w14:paraId="0836305F" w14:textId="77777777" w:rsidR="00D9232F" w:rsidRPr="00F90D41" w:rsidRDefault="00D9232F" w:rsidP="00D9232F">
      <w:pPr>
        <w:pStyle w:val="Graphicplaceholder"/>
      </w:pPr>
      <w:r w:rsidRPr="00D9232F">
        <w:drawing>
          <wp:inline distT="0" distB="0" distL="0" distR="0" wp14:anchorId="10F20235" wp14:editId="4900AC0B">
            <wp:extent cx="6532079" cy="4304665"/>
            <wp:effectExtent l="0" t="0" r="0" b="635"/>
            <wp:docPr id="1245199364" name="1269447432" descr="A group of people walking in a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99364" name="1269447432" descr="A group of people walking in a room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927" cy="431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6AC7" w14:textId="24C9359A" w:rsidR="00D9232F" w:rsidRPr="00F90D41" w:rsidRDefault="0085533D" w:rsidP="00D9232F">
      <w:pPr>
        <w:pStyle w:val="Subtitle"/>
      </w:pPr>
      <w:r>
        <w:t>March</w:t>
      </w:r>
      <w:r w:rsidR="00D9232F">
        <w:t xml:space="preserve"> </w:t>
      </w:r>
      <w:r>
        <w:t>20</w:t>
      </w:r>
      <w:r w:rsidR="00D9232F">
        <w:t>, 20</w:t>
      </w:r>
      <w:r>
        <w:t>26</w:t>
      </w:r>
    </w:p>
    <w:p w14:paraId="390F2BF6" w14:textId="034F06E1" w:rsidR="00D9232F" w:rsidRPr="001A2840" w:rsidRDefault="001A2840" w:rsidP="00D9232F">
      <w:pPr>
        <w:pStyle w:val="Title"/>
        <w:rPr>
          <w:sz w:val="96"/>
          <w:szCs w:val="48"/>
        </w:rPr>
      </w:pPr>
      <w:r w:rsidRPr="001A2840">
        <w:rPr>
          <w:sz w:val="96"/>
          <w:szCs w:val="48"/>
        </w:rPr>
        <w:t>Requirement gathering</w:t>
      </w:r>
    </w:p>
    <w:p w14:paraId="161643C7" w14:textId="77777777" w:rsidR="00D9232F" w:rsidRDefault="00D9232F"/>
    <w:tbl>
      <w:tblPr>
        <w:tblStyle w:val="TableGrid"/>
        <w:tblW w:w="5000" w:type="pct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3"/>
        <w:gridCol w:w="5213"/>
      </w:tblGrid>
      <w:tr w:rsidR="00BE2424" w14:paraId="165040D5" w14:textId="77777777" w:rsidTr="00E8585E">
        <w:trPr>
          <w:trHeight w:val="288"/>
        </w:trPr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2E0BD" w14:textId="77777777" w:rsidR="00BE2424" w:rsidRPr="00F90D41" w:rsidRDefault="00BE2424" w:rsidP="00A11CD2">
            <w:pPr>
              <w:pStyle w:val="Preparedtitle"/>
            </w:pPr>
            <w:r>
              <w:t>P</w:t>
            </w:r>
            <w:r w:rsidRPr="00F90D41">
              <w:t>repared for:</w:t>
            </w: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49C63" w14:textId="77777777" w:rsidR="00BE2424" w:rsidRPr="00F90D41" w:rsidRDefault="00BE2424" w:rsidP="00A11CD2">
            <w:pPr>
              <w:pStyle w:val="Preparedtitle"/>
            </w:pPr>
            <w:r w:rsidRPr="00F90D41">
              <w:t>Prepared by:</w:t>
            </w:r>
          </w:p>
        </w:tc>
      </w:tr>
      <w:tr w:rsidR="00BE2424" w:rsidRPr="00D01B9C" w14:paraId="51D11B10" w14:textId="77777777" w:rsidTr="00E8585E">
        <w:trPr>
          <w:trHeight w:val="1224"/>
        </w:trPr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E7F7A" w14:textId="77777777" w:rsidR="00BE2424" w:rsidRDefault="0085533D" w:rsidP="00E8585E">
            <w:pPr>
              <w:pStyle w:val="Contact"/>
            </w:pPr>
            <w:bookmarkStart w:id="0" w:name="_Hlk198207249"/>
            <w:r>
              <w:t>Corner Grocer</w:t>
            </w:r>
          </w:p>
          <w:p w14:paraId="7AC160D7" w14:textId="77777777" w:rsidR="0085533D" w:rsidRDefault="0085533D" w:rsidP="00E8585E">
            <w:pPr>
              <w:pStyle w:val="Contact"/>
            </w:pPr>
          </w:p>
          <w:p w14:paraId="3CF12DA1" w14:textId="0C7001D9" w:rsidR="0085533D" w:rsidRPr="00E8585E" w:rsidRDefault="0085533D" w:rsidP="00E8585E">
            <w:pPr>
              <w:pStyle w:val="Contact"/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0470B" w14:textId="58A9BE0A" w:rsidR="00A11CD2" w:rsidRPr="0085533D" w:rsidRDefault="0085533D" w:rsidP="00E8585E">
            <w:pPr>
              <w:pStyle w:val="Contact"/>
              <w:rPr>
                <w:sz w:val="24"/>
                <w:szCs w:val="20"/>
              </w:rPr>
            </w:pPr>
            <w:r w:rsidRPr="0085533D">
              <w:rPr>
                <w:sz w:val="24"/>
                <w:szCs w:val="20"/>
              </w:rPr>
              <w:t>Michael Abell</w:t>
            </w:r>
          </w:p>
          <w:p w14:paraId="6D622465" w14:textId="76370445" w:rsidR="00A11CD2" w:rsidRPr="0085533D" w:rsidRDefault="0085533D" w:rsidP="00E8585E">
            <w:pPr>
              <w:pStyle w:val="Contact"/>
              <w:rPr>
                <w:sz w:val="24"/>
                <w:szCs w:val="20"/>
              </w:rPr>
            </w:pPr>
            <w:r w:rsidRPr="0085533D">
              <w:rPr>
                <w:sz w:val="24"/>
                <w:szCs w:val="20"/>
              </w:rPr>
              <w:t>Michael.</w:t>
            </w:r>
            <w:r>
              <w:rPr>
                <w:sz w:val="24"/>
                <w:szCs w:val="20"/>
              </w:rPr>
              <w:t>A</w:t>
            </w:r>
            <w:r w:rsidRPr="0085533D">
              <w:rPr>
                <w:sz w:val="24"/>
                <w:szCs w:val="20"/>
              </w:rPr>
              <w:t>bell@snhu.edu</w:t>
            </w:r>
          </w:p>
          <w:p w14:paraId="691B27C2" w14:textId="4D6E0FEF" w:rsidR="00BE2424" w:rsidRPr="00E8585E" w:rsidRDefault="0085533D" w:rsidP="00E8585E">
            <w:pPr>
              <w:pStyle w:val="Contact"/>
            </w:pPr>
            <w:r w:rsidRPr="0085533D">
              <w:rPr>
                <w:sz w:val="24"/>
                <w:szCs w:val="20"/>
              </w:rPr>
              <w:t>https://github.com/michael-abell/michael-abell.github.io</w:t>
            </w:r>
          </w:p>
        </w:tc>
      </w:tr>
    </w:tbl>
    <w:p w14:paraId="5E0809A1" w14:textId="77777777" w:rsidR="00D9232F" w:rsidRDefault="00D9232F">
      <w:r>
        <w:br w:type="page"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62"/>
        <w:gridCol w:w="7464"/>
      </w:tblGrid>
      <w:tr w:rsidR="00DA21BB" w:rsidRPr="00D01B9C" w14:paraId="0273FF6E" w14:textId="77777777" w:rsidTr="00C74BF0">
        <w:trPr>
          <w:trHeight w:val="1152"/>
        </w:trPr>
        <w:tc>
          <w:tcPr>
            <w:tcW w:w="2966" w:type="dxa"/>
            <w:vMerge w:val="restart"/>
          </w:tcPr>
          <w:p w14:paraId="75665700" w14:textId="77777777" w:rsidR="00DA21BB" w:rsidRPr="00E8585E" w:rsidRDefault="00DA21BB" w:rsidP="00E8585E">
            <w:pPr>
              <w:pStyle w:val="Heading1"/>
            </w:pPr>
            <w:r w:rsidRPr="00E8585E">
              <w:lastRenderedPageBreak/>
              <w:t>01</w:t>
            </w:r>
          </w:p>
        </w:tc>
        <w:tc>
          <w:tcPr>
            <w:tcW w:w="7474" w:type="dxa"/>
          </w:tcPr>
          <w:p w14:paraId="7224A251" w14:textId="77777777" w:rsidR="00DA21BB" w:rsidRPr="00A11CD2" w:rsidRDefault="00DA21BB" w:rsidP="00C74BF0">
            <w:pPr>
              <w:pStyle w:val="Heading2"/>
            </w:pPr>
            <w:r w:rsidRPr="00A11CD2">
              <w:t>Summary</w:t>
            </w:r>
          </w:p>
        </w:tc>
      </w:tr>
      <w:tr w:rsidR="00DA21BB" w:rsidRPr="00D01B9C" w14:paraId="55B7FD81" w14:textId="77777777" w:rsidTr="00C74BF0">
        <w:trPr>
          <w:trHeight w:val="1152"/>
        </w:trPr>
        <w:tc>
          <w:tcPr>
            <w:tcW w:w="2966" w:type="dxa"/>
            <w:vMerge/>
          </w:tcPr>
          <w:p w14:paraId="371AD822" w14:textId="77777777" w:rsidR="00DA21BB" w:rsidRPr="00E8585E" w:rsidRDefault="00DA21BB" w:rsidP="00E8585E">
            <w:pPr>
              <w:pStyle w:val="Heading1"/>
            </w:pPr>
          </w:p>
        </w:tc>
        <w:tc>
          <w:tcPr>
            <w:tcW w:w="7474" w:type="dxa"/>
          </w:tcPr>
          <w:p w14:paraId="1BE25A89" w14:textId="4932EAA4" w:rsidR="00DA21BB" w:rsidRPr="009F3C14" w:rsidRDefault="00F3796C" w:rsidP="00C74BF0">
            <w:r>
              <w:rPr>
                <w:rFonts w:cs="Arial"/>
              </w:rPr>
              <w:t xml:space="preserve">This proposal outlines a streamlined solution designed to address key business challenges and drive growth. </w:t>
            </w:r>
            <w:r w:rsidR="0085533D">
              <w:rPr>
                <w:rFonts w:cs="Arial"/>
              </w:rPr>
              <w:t>My</w:t>
            </w:r>
            <w:r>
              <w:rPr>
                <w:rFonts w:cs="Arial"/>
              </w:rPr>
              <w:t xml:space="preserve"> approach leverages industry expertise, innovative strategies, and data-driven insights to create a tailored plan that delivers measurable results.</w:t>
            </w:r>
          </w:p>
        </w:tc>
      </w:tr>
      <w:tr w:rsidR="00DA21BB" w:rsidRPr="00D01B9C" w14:paraId="7EBB11D4" w14:textId="77777777" w:rsidTr="00C74BF0">
        <w:trPr>
          <w:trHeight w:val="1296"/>
        </w:trPr>
        <w:tc>
          <w:tcPr>
            <w:tcW w:w="2966" w:type="dxa"/>
            <w:vMerge w:val="restart"/>
          </w:tcPr>
          <w:p w14:paraId="0E851F80" w14:textId="77777777" w:rsidR="00DA21BB" w:rsidRPr="00E8585E" w:rsidRDefault="00DA21BB" w:rsidP="00E8585E">
            <w:pPr>
              <w:pStyle w:val="Heading1"/>
            </w:pPr>
            <w:r w:rsidRPr="00E8585E">
              <w:t>02</w:t>
            </w:r>
          </w:p>
        </w:tc>
        <w:tc>
          <w:tcPr>
            <w:tcW w:w="7474" w:type="dxa"/>
          </w:tcPr>
          <w:p w14:paraId="2416189D" w14:textId="77777777" w:rsidR="00DA21BB" w:rsidRDefault="00DA21BB" w:rsidP="00C74BF0">
            <w:pPr>
              <w:pStyle w:val="Heading2"/>
            </w:pPr>
            <w:r>
              <w:t>Problem Statement</w:t>
            </w:r>
          </w:p>
        </w:tc>
      </w:tr>
      <w:tr w:rsidR="00DA21BB" w:rsidRPr="00D01B9C" w14:paraId="45DE44EA" w14:textId="77777777" w:rsidTr="00C74BF0">
        <w:trPr>
          <w:trHeight w:val="1152"/>
        </w:trPr>
        <w:tc>
          <w:tcPr>
            <w:tcW w:w="2966" w:type="dxa"/>
            <w:vMerge/>
          </w:tcPr>
          <w:p w14:paraId="69A7E734" w14:textId="77777777" w:rsidR="00DA21BB" w:rsidRPr="00E8585E" w:rsidRDefault="00DA21BB" w:rsidP="00E8585E">
            <w:pPr>
              <w:pStyle w:val="Heading1"/>
            </w:pPr>
          </w:p>
        </w:tc>
        <w:tc>
          <w:tcPr>
            <w:tcW w:w="7474" w:type="dxa"/>
          </w:tcPr>
          <w:p w14:paraId="695D9306" w14:textId="45642831" w:rsidR="00DA21BB" w:rsidRDefault="0085533D" w:rsidP="00A11CD2">
            <w:r>
              <w:rPr>
                <w:rFonts w:cs="Arial"/>
              </w:rPr>
              <w:t xml:space="preserve">Corner Grocer needs an </w:t>
            </w:r>
            <w:proofErr w:type="gramStart"/>
            <w:r>
              <w:rPr>
                <w:rFonts w:cs="Arial"/>
              </w:rPr>
              <w:t>on demand</w:t>
            </w:r>
            <w:proofErr w:type="gramEnd"/>
            <w:r>
              <w:rPr>
                <w:rFonts w:cs="Arial"/>
              </w:rPr>
              <w:t xml:space="preserve"> system that can give immediate data about daily sales of inventory. Currently the system uses a static text file that adds redundancy and prevents access to live data.</w:t>
            </w:r>
          </w:p>
        </w:tc>
      </w:tr>
      <w:tr w:rsidR="00022DE3" w:rsidRPr="00D01B9C" w14:paraId="4B0FE79A" w14:textId="77777777" w:rsidTr="00C74BF0">
        <w:trPr>
          <w:trHeight w:val="1368"/>
        </w:trPr>
        <w:tc>
          <w:tcPr>
            <w:tcW w:w="2966" w:type="dxa"/>
            <w:vMerge w:val="restart"/>
          </w:tcPr>
          <w:p w14:paraId="7B06A8E2" w14:textId="77777777" w:rsidR="00022DE3" w:rsidRPr="00E8585E" w:rsidRDefault="00022DE3" w:rsidP="00E8585E">
            <w:pPr>
              <w:pStyle w:val="Heading1"/>
            </w:pPr>
            <w:r w:rsidRPr="00E8585E">
              <w:t>03</w:t>
            </w:r>
          </w:p>
        </w:tc>
        <w:tc>
          <w:tcPr>
            <w:tcW w:w="7474" w:type="dxa"/>
          </w:tcPr>
          <w:p w14:paraId="4989EB2D" w14:textId="77777777" w:rsidR="00022DE3" w:rsidRDefault="00022DE3" w:rsidP="00C74BF0">
            <w:pPr>
              <w:pStyle w:val="Heading2"/>
            </w:pPr>
            <w:r>
              <w:t>Solution</w:t>
            </w:r>
          </w:p>
        </w:tc>
      </w:tr>
      <w:tr w:rsidR="00022DE3" w:rsidRPr="00D01B9C" w14:paraId="1529655D" w14:textId="77777777" w:rsidTr="00C74BF0">
        <w:trPr>
          <w:trHeight w:val="864"/>
        </w:trPr>
        <w:tc>
          <w:tcPr>
            <w:tcW w:w="2966" w:type="dxa"/>
            <w:vMerge/>
          </w:tcPr>
          <w:p w14:paraId="3C34D902" w14:textId="77777777" w:rsidR="00022DE3" w:rsidRPr="00E8585E" w:rsidRDefault="00022DE3" w:rsidP="00E8585E">
            <w:pPr>
              <w:pStyle w:val="Heading1"/>
            </w:pPr>
          </w:p>
        </w:tc>
        <w:tc>
          <w:tcPr>
            <w:tcW w:w="7474" w:type="dxa"/>
          </w:tcPr>
          <w:p w14:paraId="5276084D" w14:textId="780680EF" w:rsidR="00022DE3" w:rsidRDefault="0085533D" w:rsidP="00C74BF0">
            <w:r>
              <w:rPr>
                <w:rFonts w:cs="Arial"/>
              </w:rPr>
              <w:t>My</w:t>
            </w:r>
            <w:r w:rsidR="00F3796C">
              <w:rPr>
                <w:rFonts w:cs="Arial"/>
              </w:rPr>
              <w:t xml:space="preserve"> solution is designed to improve overall performance. Using best practices, </w:t>
            </w:r>
            <w:r>
              <w:rPr>
                <w:rFonts w:cs="Arial"/>
              </w:rPr>
              <w:t>I will solve the disconnect of on demand data.</w:t>
            </w:r>
          </w:p>
        </w:tc>
      </w:tr>
      <w:tr w:rsidR="00022DE3" w:rsidRPr="00D01B9C" w14:paraId="244D0BF5" w14:textId="77777777" w:rsidTr="00C74BF0">
        <w:trPr>
          <w:trHeight w:val="1152"/>
        </w:trPr>
        <w:tc>
          <w:tcPr>
            <w:tcW w:w="2966" w:type="dxa"/>
            <w:vMerge w:val="restart"/>
          </w:tcPr>
          <w:p w14:paraId="70227022" w14:textId="27AC2165" w:rsidR="00022DE3" w:rsidRPr="00E8585E" w:rsidRDefault="00022DE3" w:rsidP="00E8585E">
            <w:pPr>
              <w:pStyle w:val="Heading1"/>
            </w:pPr>
          </w:p>
        </w:tc>
        <w:tc>
          <w:tcPr>
            <w:tcW w:w="7474" w:type="dxa"/>
          </w:tcPr>
          <w:p w14:paraId="7434AFE6" w14:textId="2C8D51B4" w:rsidR="00022DE3" w:rsidRPr="00DA21BB" w:rsidRDefault="00022DE3" w:rsidP="00C74BF0">
            <w:pPr>
              <w:pStyle w:val="Heading2"/>
            </w:pPr>
          </w:p>
        </w:tc>
      </w:tr>
      <w:tr w:rsidR="00022DE3" w:rsidRPr="00D01B9C" w14:paraId="55076E86" w14:textId="77777777" w:rsidTr="00C74BF0">
        <w:trPr>
          <w:trHeight w:val="1296"/>
        </w:trPr>
        <w:tc>
          <w:tcPr>
            <w:tcW w:w="2966" w:type="dxa"/>
            <w:vMerge/>
          </w:tcPr>
          <w:p w14:paraId="3AD08428" w14:textId="77777777" w:rsidR="00022DE3" w:rsidRPr="00E8585E" w:rsidRDefault="00022DE3" w:rsidP="00E8585E">
            <w:pPr>
              <w:pStyle w:val="Heading1"/>
            </w:pPr>
          </w:p>
        </w:tc>
        <w:tc>
          <w:tcPr>
            <w:tcW w:w="7474" w:type="dxa"/>
          </w:tcPr>
          <w:p w14:paraId="6C6AB750" w14:textId="1D4E0F63" w:rsidR="00022DE3" w:rsidRDefault="00022DE3" w:rsidP="00C74BF0"/>
        </w:tc>
      </w:tr>
      <w:tr w:rsidR="00022DE3" w:rsidRPr="00D01B9C" w14:paraId="66D96475" w14:textId="77777777" w:rsidTr="00C74BF0">
        <w:trPr>
          <w:trHeight w:val="1368"/>
        </w:trPr>
        <w:tc>
          <w:tcPr>
            <w:tcW w:w="2966" w:type="dxa"/>
            <w:vMerge w:val="restart"/>
          </w:tcPr>
          <w:p w14:paraId="1927EB44" w14:textId="6354D8BB" w:rsidR="00022DE3" w:rsidRPr="00E8585E" w:rsidRDefault="00022DE3" w:rsidP="00E8585E">
            <w:pPr>
              <w:pStyle w:val="Heading1"/>
            </w:pPr>
          </w:p>
        </w:tc>
        <w:tc>
          <w:tcPr>
            <w:tcW w:w="7474" w:type="dxa"/>
          </w:tcPr>
          <w:p w14:paraId="2B79485A" w14:textId="56B11A90" w:rsidR="00022DE3" w:rsidRDefault="00022DE3" w:rsidP="00C74BF0">
            <w:pPr>
              <w:pStyle w:val="Heading2"/>
            </w:pPr>
          </w:p>
        </w:tc>
      </w:tr>
      <w:tr w:rsidR="00022DE3" w:rsidRPr="00D01B9C" w14:paraId="7E75B5B6" w14:textId="77777777" w:rsidTr="00C74BF0">
        <w:trPr>
          <w:trHeight w:val="1296"/>
        </w:trPr>
        <w:tc>
          <w:tcPr>
            <w:tcW w:w="2966" w:type="dxa"/>
            <w:vMerge/>
          </w:tcPr>
          <w:p w14:paraId="3CEFCC73" w14:textId="77777777" w:rsidR="00022DE3" w:rsidRPr="00E8585E" w:rsidRDefault="00022DE3" w:rsidP="00E8585E">
            <w:pPr>
              <w:pStyle w:val="Heading1"/>
            </w:pPr>
          </w:p>
        </w:tc>
        <w:tc>
          <w:tcPr>
            <w:tcW w:w="7474" w:type="dxa"/>
          </w:tcPr>
          <w:p w14:paraId="5683197D" w14:textId="490B76A5" w:rsidR="00022DE3" w:rsidRDefault="00022DE3" w:rsidP="00C74BF0"/>
        </w:tc>
      </w:tr>
      <w:bookmarkEnd w:id="0"/>
    </w:tbl>
    <w:p w14:paraId="04C8F724" w14:textId="77777777" w:rsidR="00A11CD2" w:rsidRDefault="00A11CD2" w:rsidP="00C74BF0">
      <w:pPr>
        <w:pStyle w:val="NoSpacing"/>
      </w:pPr>
    </w:p>
    <w:p w14:paraId="7567EEE4" w14:textId="77777777" w:rsidR="0085533D" w:rsidRDefault="0085533D" w:rsidP="00C74BF0">
      <w:pPr>
        <w:pStyle w:val="NoSpacing"/>
      </w:pPr>
    </w:p>
    <w:p w14:paraId="7749FCFF" w14:textId="77777777" w:rsidR="0085533D" w:rsidRDefault="0085533D" w:rsidP="00C74BF0">
      <w:pPr>
        <w:pStyle w:val="NoSpacing"/>
      </w:pPr>
    </w:p>
    <w:p w14:paraId="5EEC5218" w14:textId="77777777" w:rsidR="0085533D" w:rsidRDefault="0085533D" w:rsidP="00C74BF0">
      <w:pPr>
        <w:pStyle w:val="NoSpacing"/>
      </w:pPr>
    </w:p>
    <w:p w14:paraId="2311A7E1" w14:textId="77777777" w:rsidR="00572F64" w:rsidRDefault="00572F64" w:rsidP="00572F64">
      <w:pPr>
        <w:pStyle w:val="NoSpacing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lastRenderedPageBreak/>
        <w:t>_____________________________________________________________________________________________</w:t>
      </w:r>
    </w:p>
    <w:p w14:paraId="6F36C432" w14:textId="77777777" w:rsidR="00572F64" w:rsidRDefault="00572F64" w:rsidP="00C74BF0">
      <w:pPr>
        <w:pStyle w:val="NoSpacing"/>
        <w:rPr>
          <w:b/>
          <w:bCs/>
          <w:sz w:val="24"/>
          <w:szCs w:val="26"/>
        </w:rPr>
      </w:pPr>
    </w:p>
    <w:p w14:paraId="1328DD11" w14:textId="4836891C" w:rsidR="0085533D" w:rsidRPr="002A7059" w:rsidRDefault="0085533D" w:rsidP="00C74BF0">
      <w:pPr>
        <w:pStyle w:val="NoSpacing"/>
        <w:rPr>
          <w:b/>
          <w:bCs/>
          <w:sz w:val="24"/>
          <w:szCs w:val="26"/>
        </w:rPr>
      </w:pPr>
      <w:r w:rsidRPr="002A7059">
        <w:rPr>
          <w:b/>
          <w:bCs/>
          <w:sz w:val="24"/>
          <w:szCs w:val="26"/>
        </w:rPr>
        <w:t>Interview</w:t>
      </w:r>
    </w:p>
    <w:p w14:paraId="11A356A5" w14:textId="77777777" w:rsidR="00572F64" w:rsidRDefault="00572F64" w:rsidP="00572F64">
      <w:pPr>
        <w:pStyle w:val="NoSpacing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_____________________________________________________________________________________________</w:t>
      </w:r>
    </w:p>
    <w:p w14:paraId="1256C976" w14:textId="77777777" w:rsidR="0085533D" w:rsidRDefault="0085533D" w:rsidP="00C74BF0">
      <w:pPr>
        <w:pStyle w:val="NoSpacing"/>
      </w:pPr>
    </w:p>
    <w:p w14:paraId="65E53BE6" w14:textId="0C2C3A22" w:rsidR="0085533D" w:rsidRDefault="0085533D" w:rsidP="00C74BF0">
      <w:pPr>
        <w:pStyle w:val="NoSpacing"/>
      </w:pPr>
      <w:r>
        <w:t>I sat down with the owner of Corner Grocer to gather requirements for an upgrade to their current software.</w:t>
      </w:r>
    </w:p>
    <w:p w14:paraId="12E601F2" w14:textId="77777777" w:rsidR="0085533D" w:rsidRDefault="0085533D" w:rsidP="00C74BF0">
      <w:pPr>
        <w:pStyle w:val="NoSpacing"/>
      </w:pPr>
    </w:p>
    <w:p w14:paraId="26813F61" w14:textId="6B90D3F3" w:rsidR="0085533D" w:rsidRDefault="0085533D" w:rsidP="00C74BF0">
      <w:pPr>
        <w:pStyle w:val="NoSpacing"/>
      </w:pPr>
      <w:r>
        <w:t xml:space="preserve">Me: Good morning. Thanks for having </w:t>
      </w:r>
      <w:proofErr w:type="gramStart"/>
      <w:r>
        <w:t>me in</w:t>
      </w:r>
      <w:proofErr w:type="gramEnd"/>
      <w:r>
        <w:t xml:space="preserve"> today. Your time is important, what are the current issues you’re facing that I can help with.</w:t>
      </w:r>
    </w:p>
    <w:p w14:paraId="1EA1D4FD" w14:textId="77777777" w:rsidR="0085533D" w:rsidRDefault="0085533D" w:rsidP="00C74BF0">
      <w:pPr>
        <w:pStyle w:val="NoSpacing"/>
      </w:pPr>
    </w:p>
    <w:p w14:paraId="593F5054" w14:textId="77777777" w:rsidR="00393336" w:rsidRDefault="0085533D" w:rsidP="00C74BF0">
      <w:pPr>
        <w:pStyle w:val="NoSpacing"/>
      </w:pPr>
      <w:r>
        <w:t xml:space="preserve">Owner: Good morning. </w:t>
      </w:r>
      <w:proofErr w:type="gramStart"/>
      <w:r>
        <w:t>Yes</w:t>
      </w:r>
      <w:proofErr w:type="gramEnd"/>
      <w:r>
        <w:t xml:space="preserve"> thank you. I’ve had this program for years, since 1994. I know how to use it, it works, but</w:t>
      </w:r>
      <w:r w:rsidR="00393336">
        <w:t xml:space="preserve"> it’s driving me crazy.</w:t>
      </w:r>
    </w:p>
    <w:p w14:paraId="3C3963A9" w14:textId="77777777" w:rsidR="00393336" w:rsidRDefault="00393336" w:rsidP="00C74BF0">
      <w:pPr>
        <w:pStyle w:val="NoSpacing"/>
      </w:pPr>
    </w:p>
    <w:p w14:paraId="65F67E2B" w14:textId="77777777" w:rsidR="00393336" w:rsidRDefault="00393336" w:rsidP="00C74BF0">
      <w:pPr>
        <w:pStyle w:val="NoSpacing"/>
      </w:pPr>
      <w:r>
        <w:t xml:space="preserve">M: It’s not often </w:t>
      </w:r>
      <w:proofErr w:type="gramStart"/>
      <w:r>
        <w:t>business</w:t>
      </w:r>
      <w:proofErr w:type="gramEnd"/>
      <w:r>
        <w:t xml:space="preserve"> can use the same program for over two decades. What are some things you like and don’t like about it?</w:t>
      </w:r>
    </w:p>
    <w:p w14:paraId="5A308945" w14:textId="77777777" w:rsidR="00393336" w:rsidRDefault="00393336" w:rsidP="00C74BF0">
      <w:pPr>
        <w:pStyle w:val="NoSpacing"/>
      </w:pPr>
    </w:p>
    <w:p w14:paraId="34402F0A" w14:textId="492420DD" w:rsidR="0085533D" w:rsidRDefault="00393336" w:rsidP="00C74BF0">
      <w:pPr>
        <w:pStyle w:val="NoSpacing"/>
      </w:pPr>
      <w:r>
        <w:t>O</w:t>
      </w:r>
      <w:proofErr w:type="gramStart"/>
      <w:r>
        <w:t xml:space="preserve">: </w:t>
      </w:r>
      <w:r w:rsidR="0085533D">
        <w:t xml:space="preserve"> </w:t>
      </w:r>
      <w:r>
        <w:t>I</w:t>
      </w:r>
      <w:proofErr w:type="gramEnd"/>
      <w:r>
        <w:t xml:space="preserve"> like that it doesn’t break. I turn on the computer every morning, I click on the program and it’s ready to go.</w:t>
      </w:r>
    </w:p>
    <w:p w14:paraId="47B9E7FA" w14:textId="77777777" w:rsidR="00393336" w:rsidRDefault="00393336" w:rsidP="00C74BF0">
      <w:pPr>
        <w:pStyle w:val="NoSpacing"/>
      </w:pPr>
    </w:p>
    <w:p w14:paraId="5D5E791C" w14:textId="240F8103" w:rsidR="00393336" w:rsidRDefault="00393336" w:rsidP="00C74BF0">
      <w:pPr>
        <w:pStyle w:val="NoSpacing"/>
      </w:pPr>
      <w:r>
        <w:t xml:space="preserve">M: Ok, so consistency and simplicity are </w:t>
      </w:r>
      <w:proofErr w:type="gramStart"/>
      <w:r>
        <w:t>important?</w:t>
      </w:r>
      <w:proofErr w:type="gramEnd"/>
    </w:p>
    <w:p w14:paraId="646C7E0B" w14:textId="77777777" w:rsidR="00393336" w:rsidRDefault="00393336" w:rsidP="00C74BF0">
      <w:pPr>
        <w:pStyle w:val="NoSpacing"/>
      </w:pPr>
    </w:p>
    <w:p w14:paraId="0DDB84C1" w14:textId="1AAAEA5F" w:rsidR="00393336" w:rsidRDefault="00393336" w:rsidP="00C74BF0">
      <w:pPr>
        <w:pStyle w:val="NoSpacing"/>
      </w:pPr>
      <w:r>
        <w:t xml:space="preserve">O: If this “upgrade” makes me </w:t>
      </w:r>
      <w:proofErr w:type="gramStart"/>
      <w:r>
        <w:t>have to</w:t>
      </w:r>
      <w:proofErr w:type="gramEnd"/>
      <w:r>
        <w:t xml:space="preserve"> use the mouse more than to click, or if the program doesn’t just run, then it’s no good to me.</w:t>
      </w:r>
    </w:p>
    <w:p w14:paraId="29D3784A" w14:textId="77777777" w:rsidR="00393336" w:rsidRDefault="00393336" w:rsidP="00C74BF0">
      <w:pPr>
        <w:pStyle w:val="NoSpacing"/>
      </w:pPr>
    </w:p>
    <w:p w14:paraId="7BF71716" w14:textId="5FF3D91D" w:rsidR="00393336" w:rsidRDefault="00393336" w:rsidP="00C74BF0">
      <w:pPr>
        <w:pStyle w:val="NoSpacing"/>
      </w:pPr>
      <w:r>
        <w:t>M: Understood. We’ll keep the program looking the same, nothing too flashy.</w:t>
      </w:r>
    </w:p>
    <w:p w14:paraId="430358F4" w14:textId="77777777" w:rsidR="00393336" w:rsidRDefault="00393336" w:rsidP="00C74BF0">
      <w:pPr>
        <w:pStyle w:val="NoSpacing"/>
      </w:pPr>
    </w:p>
    <w:p w14:paraId="0C955AD2" w14:textId="18AE4CC6" w:rsidR="00393336" w:rsidRDefault="00393336" w:rsidP="00C74BF0">
      <w:pPr>
        <w:pStyle w:val="NoSpacing"/>
      </w:pPr>
      <w:r>
        <w:t>O: No, no, not flashy.</w:t>
      </w:r>
    </w:p>
    <w:p w14:paraId="083CE330" w14:textId="77777777" w:rsidR="00393336" w:rsidRDefault="00393336" w:rsidP="00C74BF0">
      <w:pPr>
        <w:pStyle w:val="NoSpacing"/>
      </w:pPr>
    </w:p>
    <w:p w14:paraId="2D8FF2B7" w14:textId="1A554E7C" w:rsidR="00393336" w:rsidRDefault="00393336" w:rsidP="00C74BF0">
      <w:pPr>
        <w:pStyle w:val="NoSpacing"/>
      </w:pPr>
      <w:r>
        <w:t>M: You need it to just work, and you need the screen to look the same?</w:t>
      </w:r>
    </w:p>
    <w:p w14:paraId="75989703" w14:textId="77777777" w:rsidR="00393336" w:rsidRDefault="00393336" w:rsidP="00C74BF0">
      <w:pPr>
        <w:pStyle w:val="NoSpacing"/>
      </w:pPr>
    </w:p>
    <w:p w14:paraId="0F1AB5D4" w14:textId="26952DED" w:rsidR="00393336" w:rsidRDefault="00393336" w:rsidP="00C74BF0">
      <w:pPr>
        <w:pStyle w:val="NoSpacing"/>
      </w:pPr>
      <w:r>
        <w:t>O: Yes.</w:t>
      </w:r>
    </w:p>
    <w:p w14:paraId="1C3E50B4" w14:textId="77777777" w:rsidR="00393336" w:rsidRDefault="00393336" w:rsidP="00C74BF0">
      <w:pPr>
        <w:pStyle w:val="NoSpacing"/>
      </w:pPr>
    </w:p>
    <w:p w14:paraId="3E9D0E76" w14:textId="242BFAC7" w:rsidR="00393336" w:rsidRDefault="00393336" w:rsidP="00C74BF0">
      <w:pPr>
        <w:pStyle w:val="NoSpacing"/>
      </w:pPr>
      <w:r>
        <w:t xml:space="preserve">M: Ok, </w:t>
      </w:r>
      <w:proofErr w:type="gramStart"/>
      <w:r>
        <w:t>were can improve</w:t>
      </w:r>
      <w:proofErr w:type="gramEnd"/>
      <w:r>
        <w:t xml:space="preserve"> this? What can’t you do right now?</w:t>
      </w:r>
    </w:p>
    <w:p w14:paraId="2D825198" w14:textId="77777777" w:rsidR="00393336" w:rsidRDefault="00393336" w:rsidP="00C74BF0">
      <w:pPr>
        <w:pStyle w:val="NoSpacing"/>
      </w:pPr>
    </w:p>
    <w:p w14:paraId="1DDD6B77" w14:textId="768A9ED2" w:rsidR="00393336" w:rsidRDefault="00393336" w:rsidP="00C74BF0">
      <w:pPr>
        <w:pStyle w:val="NoSpacing"/>
      </w:pPr>
      <w:r>
        <w:t xml:space="preserve">O: </w:t>
      </w:r>
      <w:proofErr w:type="gramStart"/>
      <w:r>
        <w:t>Well</w:t>
      </w:r>
      <w:proofErr w:type="gramEnd"/>
      <w:r>
        <w:t xml:space="preserve"> I’m curious. We aren’t the </w:t>
      </w:r>
      <w:proofErr w:type="gramStart"/>
      <w:r>
        <w:t>most busy</w:t>
      </w:r>
      <w:proofErr w:type="gramEnd"/>
      <w:r>
        <w:t xml:space="preserve"> store, and sometimes there is space between customers. Sometimes… well all the time, I just want to know how the store is doing so far.</w:t>
      </w:r>
    </w:p>
    <w:p w14:paraId="5E17EA97" w14:textId="77777777" w:rsidR="00393336" w:rsidRDefault="00393336" w:rsidP="00C74BF0">
      <w:pPr>
        <w:pStyle w:val="NoSpacing"/>
      </w:pPr>
    </w:p>
    <w:p w14:paraId="5BB2132F" w14:textId="3BB725C1" w:rsidR="00393336" w:rsidRDefault="00393336" w:rsidP="00C74BF0">
      <w:pPr>
        <w:pStyle w:val="NoSpacing"/>
      </w:pPr>
      <w:r>
        <w:t>M: And you can’t use your program and see that?</w:t>
      </w:r>
    </w:p>
    <w:p w14:paraId="5FF5891B" w14:textId="77777777" w:rsidR="00393336" w:rsidRDefault="00393336" w:rsidP="00C74BF0">
      <w:pPr>
        <w:pStyle w:val="NoSpacing"/>
      </w:pPr>
    </w:p>
    <w:p w14:paraId="48E96052" w14:textId="499208B4" w:rsidR="00393336" w:rsidRDefault="00393336" w:rsidP="00C74BF0">
      <w:pPr>
        <w:pStyle w:val="NoSpacing"/>
      </w:pPr>
      <w:r>
        <w:t xml:space="preserve">O: </w:t>
      </w:r>
      <w:proofErr w:type="gramStart"/>
      <w:r>
        <w:t>No</w:t>
      </w:r>
      <w:proofErr w:type="gramEnd"/>
      <w:r>
        <w:t xml:space="preserve"> I </w:t>
      </w:r>
      <w:proofErr w:type="gramStart"/>
      <w:r>
        <w:t>have to</w:t>
      </w:r>
      <w:proofErr w:type="gramEnd"/>
      <w:r>
        <w:t xml:space="preserve"> wait till the end of day to see anything.</w:t>
      </w:r>
    </w:p>
    <w:p w14:paraId="6DCB93F7" w14:textId="77777777" w:rsidR="00393336" w:rsidRDefault="00393336" w:rsidP="00C74BF0">
      <w:pPr>
        <w:pStyle w:val="NoSpacing"/>
      </w:pPr>
    </w:p>
    <w:p w14:paraId="1396193F" w14:textId="515DAF0A" w:rsidR="00393336" w:rsidRDefault="00393336" w:rsidP="00C74BF0">
      <w:pPr>
        <w:pStyle w:val="NoSpacing"/>
      </w:pPr>
      <w:r>
        <w:t>M: That brings up a good point: Why don’t you walk me through how you use this program.</w:t>
      </w:r>
    </w:p>
    <w:p w14:paraId="2DF393A4" w14:textId="77777777" w:rsidR="00393336" w:rsidRDefault="00393336" w:rsidP="00C74BF0">
      <w:pPr>
        <w:pStyle w:val="NoSpacing"/>
      </w:pPr>
    </w:p>
    <w:p w14:paraId="16BDABAE" w14:textId="378E7749" w:rsidR="00393336" w:rsidRDefault="00393336" w:rsidP="00C74BF0">
      <w:pPr>
        <w:pStyle w:val="NoSpacing"/>
      </w:pPr>
      <w:r>
        <w:t xml:space="preserve">O: Ok, well I turn on the computer and click on the program. I do it in the morning and it </w:t>
      </w:r>
      <w:proofErr w:type="gramStart"/>
      <w:r>
        <w:t>opens up</w:t>
      </w:r>
      <w:proofErr w:type="gramEnd"/>
      <w:r>
        <w:t xml:space="preserve"> a file. Whenever I sell something I write down what I </w:t>
      </w:r>
      <w:proofErr w:type="gramStart"/>
      <w:r>
        <w:t>sold</w:t>
      </w:r>
      <w:proofErr w:type="gramEnd"/>
      <w:r>
        <w:t>, and how many.</w:t>
      </w:r>
    </w:p>
    <w:p w14:paraId="10ADC962" w14:textId="77777777" w:rsidR="00393336" w:rsidRDefault="00393336" w:rsidP="00C74BF0">
      <w:pPr>
        <w:pStyle w:val="NoSpacing"/>
      </w:pPr>
    </w:p>
    <w:p w14:paraId="6005AA86" w14:textId="2D8BBA34" w:rsidR="00393336" w:rsidRDefault="00393336" w:rsidP="00C74BF0">
      <w:pPr>
        <w:pStyle w:val="NoSpacing"/>
      </w:pPr>
      <w:r>
        <w:t xml:space="preserve">M: </w:t>
      </w:r>
      <w:proofErr w:type="gramStart"/>
      <w:r>
        <w:t>So</w:t>
      </w:r>
      <w:proofErr w:type="gramEnd"/>
      <w:r>
        <w:t xml:space="preserve"> you sell food by quantity and not weight?</w:t>
      </w:r>
    </w:p>
    <w:p w14:paraId="3007F823" w14:textId="77777777" w:rsidR="00393336" w:rsidRDefault="00393336" w:rsidP="00C74BF0">
      <w:pPr>
        <w:pStyle w:val="NoSpacing"/>
      </w:pPr>
    </w:p>
    <w:p w14:paraId="3EB8BF1D" w14:textId="2B797DE1" w:rsidR="00393336" w:rsidRDefault="00393336" w:rsidP="00C74BF0">
      <w:pPr>
        <w:pStyle w:val="NoSpacing"/>
      </w:pPr>
      <w:r>
        <w:t>O: That’s right. I’ve had deals with the farmers nearby and</w:t>
      </w:r>
      <w:r w:rsidR="002A7804">
        <w:t xml:space="preserve"> I don’t want to deal with a scale or math, so each bundle of food is one of that </w:t>
      </w:r>
      <w:proofErr w:type="gramStart"/>
      <w:r w:rsidR="002A7804">
        <w:t>item</w:t>
      </w:r>
      <w:proofErr w:type="gramEnd"/>
      <w:r w:rsidR="002A7804">
        <w:t>.</w:t>
      </w:r>
    </w:p>
    <w:p w14:paraId="799C2451" w14:textId="77777777" w:rsidR="002A7804" w:rsidRDefault="002A7804" w:rsidP="00C74BF0">
      <w:pPr>
        <w:pStyle w:val="NoSpacing"/>
      </w:pPr>
    </w:p>
    <w:p w14:paraId="4AC202F6" w14:textId="4437A8DA" w:rsidR="002A7804" w:rsidRDefault="002A7804" w:rsidP="00C74BF0">
      <w:pPr>
        <w:pStyle w:val="NoSpacing"/>
      </w:pPr>
      <w:r>
        <w:t xml:space="preserve">M: So that pack of carrots over there. If I bought </w:t>
      </w:r>
      <w:proofErr w:type="gramStart"/>
      <w:r>
        <w:t>it</w:t>
      </w:r>
      <w:proofErr w:type="gramEnd"/>
      <w:r>
        <w:t xml:space="preserve"> you would write “Carrots x 1” on your file?</w:t>
      </w:r>
    </w:p>
    <w:p w14:paraId="3BD99AE4" w14:textId="77777777" w:rsidR="002A7804" w:rsidRDefault="002A7804" w:rsidP="00C74BF0">
      <w:pPr>
        <w:pStyle w:val="NoSpacing"/>
      </w:pPr>
    </w:p>
    <w:p w14:paraId="7D50F2F7" w14:textId="05401052" w:rsidR="002A7804" w:rsidRDefault="002A7804" w:rsidP="00C74BF0">
      <w:pPr>
        <w:pStyle w:val="NoSpacing"/>
      </w:pPr>
      <w:r>
        <w:t>O: That’s right. And I keep that up all day.</w:t>
      </w:r>
    </w:p>
    <w:p w14:paraId="023A6DDF" w14:textId="77777777" w:rsidR="002A7804" w:rsidRDefault="002A7804" w:rsidP="00C74BF0">
      <w:pPr>
        <w:pStyle w:val="NoSpacing"/>
      </w:pPr>
    </w:p>
    <w:p w14:paraId="0AAF90F0" w14:textId="7C7A66B0" w:rsidR="002A7804" w:rsidRDefault="002A7804" w:rsidP="00C74BF0">
      <w:pPr>
        <w:pStyle w:val="NoSpacing"/>
      </w:pPr>
      <w:r>
        <w:t>M: Ok so it’s the end of the day. What do we do with that file?</w:t>
      </w:r>
    </w:p>
    <w:p w14:paraId="047847DC" w14:textId="77777777" w:rsidR="002A7804" w:rsidRDefault="002A7804" w:rsidP="00C74BF0">
      <w:pPr>
        <w:pStyle w:val="NoSpacing"/>
      </w:pPr>
    </w:p>
    <w:p w14:paraId="0AE16DDE" w14:textId="12C703CC" w:rsidR="002A7804" w:rsidRDefault="002A7804" w:rsidP="00C74BF0">
      <w:pPr>
        <w:pStyle w:val="NoSpacing"/>
      </w:pPr>
      <w:r>
        <w:t>O: I go to the top of the file and click “save and exit.” Then I click on my program and see what I sold today. I really don’t like using the mouse, but it’s just a couple clicks.</w:t>
      </w:r>
    </w:p>
    <w:p w14:paraId="4D022A24" w14:textId="77777777" w:rsidR="002A7804" w:rsidRDefault="002A7804" w:rsidP="00C74BF0">
      <w:pPr>
        <w:pStyle w:val="NoSpacing"/>
      </w:pPr>
    </w:p>
    <w:p w14:paraId="0B468E38" w14:textId="00DA7BEB" w:rsidR="002A7804" w:rsidRDefault="002A7804" w:rsidP="00C74BF0">
      <w:pPr>
        <w:pStyle w:val="NoSpacing"/>
      </w:pPr>
      <w:r>
        <w:t xml:space="preserve">M: That’s good to know, we don’t want the upgrade to make you use the mouse </w:t>
      </w:r>
      <w:proofErr w:type="gramStart"/>
      <w:r>
        <w:t>any more</w:t>
      </w:r>
      <w:proofErr w:type="gramEnd"/>
      <w:r>
        <w:t>, and potentially even less?</w:t>
      </w:r>
    </w:p>
    <w:p w14:paraId="56770252" w14:textId="77777777" w:rsidR="002A7804" w:rsidRDefault="002A7804" w:rsidP="00C74BF0">
      <w:pPr>
        <w:pStyle w:val="NoSpacing"/>
      </w:pPr>
    </w:p>
    <w:p w14:paraId="702ECF72" w14:textId="002F6522" w:rsidR="002A7804" w:rsidRDefault="002A7804" w:rsidP="00C74BF0">
      <w:pPr>
        <w:pStyle w:val="NoSpacing"/>
      </w:pPr>
      <w:r>
        <w:t>O: Less would be great.</w:t>
      </w:r>
    </w:p>
    <w:p w14:paraId="11D1CB19" w14:textId="77777777" w:rsidR="002A7804" w:rsidRDefault="002A7804" w:rsidP="00C74BF0">
      <w:pPr>
        <w:pStyle w:val="NoSpacing"/>
      </w:pPr>
    </w:p>
    <w:p w14:paraId="389BD5BB" w14:textId="3A563D2A" w:rsidR="002A7804" w:rsidRDefault="002A7804" w:rsidP="00C74BF0">
      <w:pPr>
        <w:pStyle w:val="NoSpacing"/>
      </w:pPr>
      <w:r>
        <w:t>M: You mentioned that you had to wait until the end of the day?</w:t>
      </w:r>
    </w:p>
    <w:p w14:paraId="433F3265" w14:textId="77777777" w:rsidR="002A7804" w:rsidRDefault="002A7804" w:rsidP="00C74BF0">
      <w:pPr>
        <w:pStyle w:val="NoSpacing"/>
      </w:pPr>
    </w:p>
    <w:p w14:paraId="5C4217D7" w14:textId="731845F6" w:rsidR="002A7804" w:rsidRDefault="002A7804" w:rsidP="00C74BF0">
      <w:pPr>
        <w:pStyle w:val="NoSpacing"/>
      </w:pPr>
      <w:r>
        <w:t>O: Yep, that’s just how it works. If I try and save and exit before I’m done then the program gets confused, even if I open another file. No good.</w:t>
      </w:r>
    </w:p>
    <w:p w14:paraId="2507C011" w14:textId="77777777" w:rsidR="002A7804" w:rsidRDefault="002A7804" w:rsidP="00C74BF0">
      <w:pPr>
        <w:pStyle w:val="NoSpacing"/>
      </w:pPr>
    </w:p>
    <w:p w14:paraId="41C7F9D8" w14:textId="43405478" w:rsidR="002A7804" w:rsidRDefault="002A7804" w:rsidP="00C74BF0">
      <w:pPr>
        <w:pStyle w:val="NoSpacing"/>
      </w:pPr>
      <w:r>
        <w:t>M: That’s good to know. We want to keep it simple.</w:t>
      </w:r>
    </w:p>
    <w:p w14:paraId="0171BD9F" w14:textId="77777777" w:rsidR="002A7804" w:rsidRDefault="002A7804" w:rsidP="00C74BF0">
      <w:pPr>
        <w:pStyle w:val="NoSpacing"/>
      </w:pPr>
    </w:p>
    <w:p w14:paraId="7E8F449C" w14:textId="73561A09" w:rsidR="002A7804" w:rsidRDefault="002A7804" w:rsidP="00C74BF0">
      <w:pPr>
        <w:pStyle w:val="NoSpacing"/>
      </w:pPr>
      <w:r>
        <w:t>O: Just don’t call me stupid</w:t>
      </w:r>
    </w:p>
    <w:p w14:paraId="140A78AF" w14:textId="77777777" w:rsidR="002A7804" w:rsidRDefault="002A7804" w:rsidP="00C74BF0">
      <w:pPr>
        <w:pStyle w:val="NoSpacing"/>
      </w:pPr>
    </w:p>
    <w:p w14:paraId="3E17368F" w14:textId="6FA080BD" w:rsidR="002A7804" w:rsidRDefault="002A7804" w:rsidP="00C74BF0">
      <w:pPr>
        <w:pStyle w:val="NoSpacing"/>
      </w:pPr>
      <w:r>
        <w:t xml:space="preserve">M: Never. </w:t>
      </w:r>
      <w:proofErr w:type="gramStart"/>
      <w:r>
        <w:t>So</w:t>
      </w:r>
      <w:proofErr w:type="gramEnd"/>
      <w:r>
        <w:t xml:space="preserve"> </w:t>
      </w:r>
      <w:proofErr w:type="gramStart"/>
      <w:r>
        <w:t>you would</w:t>
      </w:r>
      <w:proofErr w:type="gramEnd"/>
      <w:r>
        <w:t xml:space="preserve"> like to take a </w:t>
      </w:r>
      <w:proofErr w:type="gramStart"/>
      <w:r>
        <w:t>peak</w:t>
      </w:r>
      <w:proofErr w:type="gramEnd"/>
      <w:r>
        <w:t xml:space="preserve"> at your sales anytime during the day, not just at the end?</w:t>
      </w:r>
    </w:p>
    <w:p w14:paraId="3A329009" w14:textId="77777777" w:rsidR="002A7804" w:rsidRDefault="002A7804" w:rsidP="00C74BF0">
      <w:pPr>
        <w:pStyle w:val="NoSpacing"/>
      </w:pPr>
    </w:p>
    <w:p w14:paraId="01A91105" w14:textId="1505A9E5" w:rsidR="002A7804" w:rsidRDefault="002A7804" w:rsidP="00C74BF0">
      <w:pPr>
        <w:pStyle w:val="NoSpacing"/>
      </w:pPr>
      <w:r>
        <w:t>O: That would be most convenient.</w:t>
      </w:r>
    </w:p>
    <w:p w14:paraId="3F0ED401" w14:textId="77777777" w:rsidR="002A7804" w:rsidRDefault="002A7804" w:rsidP="00C74BF0">
      <w:pPr>
        <w:pStyle w:val="NoSpacing"/>
      </w:pPr>
    </w:p>
    <w:p w14:paraId="7E7D2A7B" w14:textId="7600C8A7" w:rsidR="002A7804" w:rsidRDefault="002A7804" w:rsidP="00C74BF0">
      <w:pPr>
        <w:pStyle w:val="NoSpacing"/>
      </w:pPr>
      <w:r>
        <w:t>M: You don’t want to use the mouse more and you like how the program looks right now?</w:t>
      </w:r>
    </w:p>
    <w:p w14:paraId="0CA94F79" w14:textId="77777777" w:rsidR="002A7804" w:rsidRDefault="002A7804" w:rsidP="00C74BF0">
      <w:pPr>
        <w:pStyle w:val="NoSpacing"/>
      </w:pPr>
    </w:p>
    <w:p w14:paraId="6A4ABAD4" w14:textId="401840DE" w:rsidR="002A7804" w:rsidRDefault="002A7804" w:rsidP="00C74BF0">
      <w:pPr>
        <w:pStyle w:val="NoSpacing"/>
      </w:pPr>
      <w:r>
        <w:t>O: I’m used to it after 20 years.</w:t>
      </w:r>
    </w:p>
    <w:p w14:paraId="4B544D77" w14:textId="77777777" w:rsidR="002A7804" w:rsidRDefault="002A7804" w:rsidP="00C74BF0">
      <w:pPr>
        <w:pStyle w:val="NoSpacing"/>
      </w:pPr>
    </w:p>
    <w:p w14:paraId="57AE926B" w14:textId="3BFFEF75" w:rsidR="002A7804" w:rsidRDefault="002A7804" w:rsidP="00C74BF0">
      <w:pPr>
        <w:pStyle w:val="NoSpacing"/>
      </w:pPr>
      <w:r>
        <w:t>M: OK, I think I have what I need to get started. Do you have any other questions or comments?</w:t>
      </w:r>
    </w:p>
    <w:p w14:paraId="58883D77" w14:textId="77777777" w:rsidR="002A7804" w:rsidRDefault="002A7804" w:rsidP="00C74BF0">
      <w:pPr>
        <w:pStyle w:val="NoSpacing"/>
      </w:pPr>
    </w:p>
    <w:p w14:paraId="5B67C404" w14:textId="53378DF9" w:rsidR="002A7804" w:rsidRDefault="002A7804" w:rsidP="00C74BF0">
      <w:pPr>
        <w:pStyle w:val="NoSpacing"/>
      </w:pPr>
      <w:r>
        <w:t xml:space="preserve">O: </w:t>
      </w:r>
      <w:r w:rsidR="002A7059">
        <w:t xml:space="preserve">Well, there was one more thing. I did tell you I was curious. What I didn’t tell you earlier is that I don’t make any money. But I do sometimes wonder how much I would be making. I retired young and all this is paid for </w:t>
      </w:r>
      <w:proofErr w:type="gramStart"/>
      <w:r w:rsidR="002A7059">
        <w:t>from</w:t>
      </w:r>
      <w:proofErr w:type="gramEnd"/>
      <w:r w:rsidR="002A7059">
        <w:t xml:space="preserve"> my old business. I like </w:t>
      </w:r>
      <w:proofErr w:type="gramStart"/>
      <w:r w:rsidR="002A7059">
        <w:t>tending</w:t>
      </w:r>
      <w:proofErr w:type="gramEnd"/>
      <w:r w:rsidR="002A7059">
        <w:t xml:space="preserve"> my store.</w:t>
      </w:r>
    </w:p>
    <w:p w14:paraId="7C60BF79" w14:textId="77777777" w:rsidR="002A7059" w:rsidRDefault="002A7059" w:rsidP="00C74BF0">
      <w:pPr>
        <w:pStyle w:val="NoSpacing"/>
      </w:pPr>
    </w:p>
    <w:p w14:paraId="2C6F9029" w14:textId="1122FB43" w:rsidR="002A7059" w:rsidRDefault="002A7059" w:rsidP="00C74BF0">
      <w:pPr>
        <w:pStyle w:val="NoSpacing"/>
      </w:pPr>
      <w:r>
        <w:t>M: Hmm, so you don’t have overhead to account for, but if we could put a dollar amount on the items, you would want to see that number?</w:t>
      </w:r>
    </w:p>
    <w:p w14:paraId="5F821CC0" w14:textId="77777777" w:rsidR="002A7059" w:rsidRDefault="002A7059" w:rsidP="00C74BF0">
      <w:pPr>
        <w:pStyle w:val="NoSpacing"/>
      </w:pPr>
    </w:p>
    <w:p w14:paraId="2A0FE0E9" w14:textId="01DC79A2" w:rsidR="002A7059" w:rsidRDefault="002A7059" w:rsidP="00C74BF0">
      <w:pPr>
        <w:pStyle w:val="NoSpacing"/>
      </w:pPr>
      <w:r>
        <w:t xml:space="preserve">O: That would be fun yes. Hopefully it won’t make me greedy </w:t>
      </w:r>
      <w:proofErr w:type="spellStart"/>
      <w:r>
        <w:t>haha</w:t>
      </w:r>
      <w:proofErr w:type="spellEnd"/>
      <w:r>
        <w:t>.</w:t>
      </w:r>
    </w:p>
    <w:p w14:paraId="75429023" w14:textId="77777777" w:rsidR="002A7059" w:rsidRDefault="002A7059" w:rsidP="00C74BF0">
      <w:pPr>
        <w:pStyle w:val="NoSpacing"/>
      </w:pPr>
    </w:p>
    <w:p w14:paraId="4B8911D5" w14:textId="449F349F" w:rsidR="002A7059" w:rsidRDefault="002A7059" w:rsidP="00C74BF0">
      <w:pPr>
        <w:pStyle w:val="NoSpacing"/>
      </w:pPr>
      <w:r>
        <w:t>M: No, no, no chance of that. Anything else.</w:t>
      </w:r>
    </w:p>
    <w:p w14:paraId="2009ECCD" w14:textId="77777777" w:rsidR="002A7059" w:rsidRDefault="002A7059" w:rsidP="00C74BF0">
      <w:pPr>
        <w:pStyle w:val="NoSpacing"/>
      </w:pPr>
    </w:p>
    <w:p w14:paraId="7BC27CBB" w14:textId="22FBB7A5" w:rsidR="002A7059" w:rsidRDefault="002A7059" w:rsidP="00C74BF0">
      <w:pPr>
        <w:pStyle w:val="NoSpacing"/>
      </w:pPr>
      <w:r>
        <w:t xml:space="preserve">O: </w:t>
      </w:r>
      <w:proofErr w:type="gramStart"/>
      <w:r>
        <w:t>No</w:t>
      </w:r>
      <w:proofErr w:type="gramEnd"/>
      <w:r>
        <w:t xml:space="preserve"> I’m a simple man. All of this sounds great.</w:t>
      </w:r>
    </w:p>
    <w:p w14:paraId="5F3364ED" w14:textId="77777777" w:rsidR="002A7059" w:rsidRDefault="002A7059" w:rsidP="00C74BF0">
      <w:pPr>
        <w:pStyle w:val="NoSpacing"/>
      </w:pPr>
    </w:p>
    <w:p w14:paraId="77FA1C1F" w14:textId="4C41F261" w:rsidR="002A7059" w:rsidRDefault="002A7059" w:rsidP="00C74BF0">
      <w:pPr>
        <w:pStyle w:val="NoSpacing"/>
      </w:pPr>
      <w:r>
        <w:t>M: Well great. I’m going to get together some ideas and see what you think.</w:t>
      </w:r>
    </w:p>
    <w:p w14:paraId="225F475A" w14:textId="77777777" w:rsidR="002A7059" w:rsidRDefault="002A7059" w:rsidP="00C74BF0">
      <w:pPr>
        <w:pStyle w:val="NoSpacing"/>
      </w:pPr>
    </w:p>
    <w:p w14:paraId="28C4A10C" w14:textId="30149487" w:rsidR="002A7059" w:rsidRDefault="002A7059" w:rsidP="00C74BF0">
      <w:pPr>
        <w:pStyle w:val="NoSpacing"/>
      </w:pPr>
      <w:r>
        <w:t>O: Thanks</w:t>
      </w:r>
    </w:p>
    <w:p w14:paraId="3821FB1E" w14:textId="77777777" w:rsidR="002A7059" w:rsidRDefault="002A7059" w:rsidP="00C74BF0">
      <w:pPr>
        <w:pStyle w:val="NoSpacing"/>
      </w:pPr>
    </w:p>
    <w:p w14:paraId="6F69A783" w14:textId="33B4D6CD" w:rsidR="002A7059" w:rsidRDefault="002A7059" w:rsidP="00C74BF0">
      <w:pPr>
        <w:pStyle w:val="NoSpacing"/>
      </w:pPr>
      <w:r>
        <w:t>M: Thank you for your time.</w:t>
      </w:r>
    </w:p>
    <w:p w14:paraId="4A0E93A0" w14:textId="77777777" w:rsidR="002A7804" w:rsidRDefault="002A7804" w:rsidP="00C74BF0">
      <w:pPr>
        <w:pStyle w:val="NoSpacing"/>
      </w:pPr>
    </w:p>
    <w:p w14:paraId="01700357" w14:textId="52CA271C" w:rsidR="002A7804" w:rsidRDefault="002A7804" w:rsidP="00C74BF0">
      <w:pPr>
        <w:pStyle w:val="NoSpacing"/>
      </w:pPr>
      <w:r>
        <w:t>END</w:t>
      </w:r>
    </w:p>
    <w:p w14:paraId="5319A246" w14:textId="77777777" w:rsidR="002A7804" w:rsidRDefault="002A7804" w:rsidP="00C74BF0">
      <w:pPr>
        <w:pStyle w:val="NoSpacing"/>
      </w:pPr>
    </w:p>
    <w:p w14:paraId="38D0D591" w14:textId="77777777" w:rsidR="00A22F20" w:rsidRDefault="00A22F20" w:rsidP="00C74BF0">
      <w:pPr>
        <w:pStyle w:val="NoSpacing"/>
        <w:rPr>
          <w:b/>
          <w:bCs/>
          <w:sz w:val="24"/>
          <w:szCs w:val="26"/>
        </w:rPr>
      </w:pPr>
    </w:p>
    <w:p w14:paraId="4A205A4F" w14:textId="77777777" w:rsidR="00A22F20" w:rsidRDefault="00A22F20" w:rsidP="00C74BF0">
      <w:pPr>
        <w:pStyle w:val="NoSpacing"/>
        <w:rPr>
          <w:b/>
          <w:bCs/>
          <w:sz w:val="24"/>
          <w:szCs w:val="26"/>
        </w:rPr>
      </w:pPr>
    </w:p>
    <w:p w14:paraId="5AD56580" w14:textId="77777777" w:rsidR="00A22F20" w:rsidRDefault="00A22F20" w:rsidP="00C74BF0">
      <w:pPr>
        <w:pStyle w:val="NoSpacing"/>
        <w:rPr>
          <w:b/>
          <w:bCs/>
          <w:sz w:val="24"/>
          <w:szCs w:val="26"/>
        </w:rPr>
      </w:pPr>
    </w:p>
    <w:p w14:paraId="6FBF2821" w14:textId="77777777" w:rsidR="00A22F20" w:rsidRDefault="00A22F20" w:rsidP="00C74BF0">
      <w:pPr>
        <w:pStyle w:val="NoSpacing"/>
        <w:rPr>
          <w:b/>
          <w:bCs/>
          <w:sz w:val="24"/>
          <w:szCs w:val="26"/>
        </w:rPr>
      </w:pPr>
    </w:p>
    <w:p w14:paraId="4BA88F13" w14:textId="77777777" w:rsidR="00A22F20" w:rsidRDefault="00A22F20" w:rsidP="00C74BF0">
      <w:pPr>
        <w:pStyle w:val="NoSpacing"/>
        <w:rPr>
          <w:b/>
          <w:bCs/>
          <w:sz w:val="24"/>
          <w:szCs w:val="26"/>
        </w:rPr>
      </w:pPr>
    </w:p>
    <w:p w14:paraId="4D56E5A7" w14:textId="77777777" w:rsidR="00A22F20" w:rsidRDefault="00A22F20" w:rsidP="00C74BF0">
      <w:pPr>
        <w:pStyle w:val="NoSpacing"/>
        <w:rPr>
          <w:b/>
          <w:bCs/>
          <w:sz w:val="24"/>
          <w:szCs w:val="26"/>
        </w:rPr>
      </w:pPr>
    </w:p>
    <w:p w14:paraId="53EBC8B2" w14:textId="77777777" w:rsidR="00A22F20" w:rsidRDefault="00A22F20" w:rsidP="00C74BF0">
      <w:pPr>
        <w:pStyle w:val="NoSpacing"/>
        <w:rPr>
          <w:b/>
          <w:bCs/>
          <w:sz w:val="24"/>
          <w:szCs w:val="26"/>
        </w:rPr>
      </w:pPr>
    </w:p>
    <w:p w14:paraId="092FCE1C" w14:textId="77777777" w:rsidR="00A22F20" w:rsidRDefault="00A22F20" w:rsidP="00C74BF0">
      <w:pPr>
        <w:pStyle w:val="NoSpacing"/>
        <w:rPr>
          <w:b/>
          <w:bCs/>
          <w:sz w:val="24"/>
          <w:szCs w:val="26"/>
        </w:rPr>
      </w:pPr>
    </w:p>
    <w:p w14:paraId="285564EA" w14:textId="77777777" w:rsidR="00A22F20" w:rsidRDefault="00A22F20" w:rsidP="00C74BF0">
      <w:pPr>
        <w:pStyle w:val="NoSpacing"/>
        <w:rPr>
          <w:b/>
          <w:bCs/>
          <w:sz w:val="24"/>
          <w:szCs w:val="26"/>
        </w:rPr>
      </w:pPr>
    </w:p>
    <w:p w14:paraId="685691D7" w14:textId="77777777" w:rsidR="00A22F20" w:rsidRDefault="00A22F20" w:rsidP="00C74BF0">
      <w:pPr>
        <w:pStyle w:val="NoSpacing"/>
        <w:rPr>
          <w:b/>
          <w:bCs/>
          <w:sz w:val="24"/>
          <w:szCs w:val="26"/>
        </w:rPr>
      </w:pPr>
    </w:p>
    <w:p w14:paraId="33372C41" w14:textId="77777777" w:rsidR="00A22F20" w:rsidRDefault="00A22F20" w:rsidP="00C74BF0">
      <w:pPr>
        <w:pStyle w:val="NoSpacing"/>
        <w:rPr>
          <w:b/>
          <w:bCs/>
          <w:sz w:val="24"/>
          <w:szCs w:val="26"/>
        </w:rPr>
      </w:pPr>
    </w:p>
    <w:p w14:paraId="5D58DF09" w14:textId="38E5B08E" w:rsidR="00572F64" w:rsidRDefault="00572F64" w:rsidP="00C74BF0">
      <w:pPr>
        <w:pStyle w:val="NoSpacing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lastRenderedPageBreak/>
        <w:t>_____________________________________________________________________________________________</w:t>
      </w:r>
    </w:p>
    <w:p w14:paraId="5D30C4EA" w14:textId="77777777" w:rsidR="00572F64" w:rsidRDefault="00572F64" w:rsidP="00C74BF0">
      <w:pPr>
        <w:pStyle w:val="NoSpacing"/>
        <w:rPr>
          <w:b/>
          <w:bCs/>
          <w:sz w:val="24"/>
          <w:szCs w:val="26"/>
        </w:rPr>
      </w:pPr>
    </w:p>
    <w:p w14:paraId="761014E3" w14:textId="35CEE4EA" w:rsidR="002A7804" w:rsidRDefault="002A7804" w:rsidP="00C74BF0">
      <w:pPr>
        <w:pStyle w:val="NoSpacing"/>
        <w:rPr>
          <w:b/>
          <w:bCs/>
          <w:sz w:val="24"/>
          <w:szCs w:val="26"/>
        </w:rPr>
      </w:pPr>
      <w:r w:rsidRPr="002A7059">
        <w:rPr>
          <w:b/>
          <w:bCs/>
          <w:sz w:val="24"/>
          <w:szCs w:val="26"/>
        </w:rPr>
        <w:t>Functional Requirements:</w:t>
      </w:r>
    </w:p>
    <w:p w14:paraId="182227F2" w14:textId="77777777" w:rsidR="00572F64" w:rsidRDefault="00572F64" w:rsidP="00572F64">
      <w:pPr>
        <w:pStyle w:val="NoSpacing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_____________________________________________________________________________________________</w:t>
      </w:r>
    </w:p>
    <w:p w14:paraId="3BD93DBC" w14:textId="77777777" w:rsidR="00572F64" w:rsidRPr="002A7059" w:rsidRDefault="00572F64" w:rsidP="00C74BF0">
      <w:pPr>
        <w:pStyle w:val="NoSpacing"/>
        <w:rPr>
          <w:b/>
          <w:bCs/>
          <w:sz w:val="22"/>
          <w:szCs w:val="24"/>
        </w:rPr>
      </w:pPr>
    </w:p>
    <w:p w14:paraId="001F65BB" w14:textId="390D197D" w:rsidR="002A7804" w:rsidRDefault="002A7804" w:rsidP="001A2840">
      <w:pPr>
        <w:pStyle w:val="NoSpacing"/>
        <w:numPr>
          <w:ilvl w:val="0"/>
          <w:numId w:val="7"/>
        </w:numPr>
      </w:pPr>
      <w:r>
        <w:t>Record daily sales of inventory via keyboard input</w:t>
      </w:r>
    </w:p>
    <w:p w14:paraId="41C77DCE" w14:textId="1F3D5CE2" w:rsidR="002A7804" w:rsidRDefault="002A7059" w:rsidP="001A2840">
      <w:pPr>
        <w:pStyle w:val="NoSpacing"/>
        <w:numPr>
          <w:ilvl w:val="0"/>
          <w:numId w:val="7"/>
        </w:numPr>
      </w:pPr>
      <w:r>
        <w:t>Simple interfaces only and keep the UI consistent with current program</w:t>
      </w:r>
    </w:p>
    <w:p w14:paraId="7B99BFD5" w14:textId="4C139727" w:rsidR="00A22F20" w:rsidRDefault="00A22F20" w:rsidP="001A2840">
      <w:pPr>
        <w:pStyle w:val="NoSpacing"/>
        <w:numPr>
          <w:ilvl w:val="0"/>
          <w:numId w:val="7"/>
        </w:numPr>
      </w:pPr>
      <w:r>
        <w:t>Keep options from current program</w:t>
      </w:r>
    </w:p>
    <w:p w14:paraId="2EC86218" w14:textId="2DEFBB09" w:rsidR="00A22F20" w:rsidRDefault="00A22F20" w:rsidP="001A2840">
      <w:pPr>
        <w:pStyle w:val="NoSpacing"/>
        <w:numPr>
          <w:ilvl w:val="1"/>
          <w:numId w:val="7"/>
        </w:numPr>
      </w:pPr>
      <w:r>
        <w:t>Search for an item</w:t>
      </w:r>
    </w:p>
    <w:p w14:paraId="2F86EEB3" w14:textId="60E715D2" w:rsidR="00A22F20" w:rsidRDefault="00A22F20" w:rsidP="001A2840">
      <w:pPr>
        <w:pStyle w:val="NoSpacing"/>
        <w:numPr>
          <w:ilvl w:val="1"/>
          <w:numId w:val="7"/>
        </w:numPr>
      </w:pPr>
      <w:r>
        <w:t>Item Count for the day</w:t>
      </w:r>
    </w:p>
    <w:p w14:paraId="26504CDE" w14:textId="1C3CF30E" w:rsidR="00A22F20" w:rsidRDefault="00A22F20" w:rsidP="001A2840">
      <w:pPr>
        <w:pStyle w:val="NoSpacing"/>
        <w:numPr>
          <w:ilvl w:val="1"/>
          <w:numId w:val="7"/>
        </w:numPr>
      </w:pPr>
      <w:r>
        <w:t>Show all items and their qty</w:t>
      </w:r>
    </w:p>
    <w:p w14:paraId="267803E5" w14:textId="69452ACA" w:rsidR="00A22F20" w:rsidRDefault="00A22F20" w:rsidP="001A2840">
      <w:pPr>
        <w:pStyle w:val="NoSpacing"/>
        <w:numPr>
          <w:ilvl w:val="1"/>
          <w:numId w:val="7"/>
        </w:numPr>
      </w:pPr>
      <w:r>
        <w:t>Exit</w:t>
      </w:r>
    </w:p>
    <w:p w14:paraId="5ED7AF7A" w14:textId="78B34E3F" w:rsidR="002A7059" w:rsidRDefault="002A7059" w:rsidP="001A2840">
      <w:pPr>
        <w:pStyle w:val="NoSpacing"/>
        <w:numPr>
          <w:ilvl w:val="0"/>
          <w:numId w:val="7"/>
        </w:numPr>
      </w:pPr>
      <w:r>
        <w:t xml:space="preserve">On demand access to the </w:t>
      </w:r>
      <w:proofErr w:type="gramStart"/>
      <w:r>
        <w:t>days</w:t>
      </w:r>
      <w:proofErr w:type="gramEnd"/>
      <w:r>
        <w:t xml:space="preserve"> data</w:t>
      </w:r>
    </w:p>
    <w:p w14:paraId="343CF9A3" w14:textId="15888269" w:rsidR="002A7059" w:rsidRDefault="002A7059" w:rsidP="001A2840">
      <w:pPr>
        <w:pStyle w:val="NoSpacing"/>
        <w:numPr>
          <w:ilvl w:val="0"/>
          <w:numId w:val="7"/>
        </w:numPr>
      </w:pPr>
      <w:r>
        <w:t xml:space="preserve">Associate </w:t>
      </w:r>
      <w:proofErr w:type="gramStart"/>
      <w:r>
        <w:t>a cost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the items</w:t>
      </w:r>
    </w:p>
    <w:p w14:paraId="1AFDAAFB" w14:textId="1077B40F" w:rsidR="00A22F20" w:rsidRDefault="002A7059" w:rsidP="001A2840">
      <w:pPr>
        <w:pStyle w:val="NoSpacing"/>
        <w:numPr>
          <w:ilvl w:val="0"/>
          <w:numId w:val="7"/>
        </w:numPr>
        <w:rPr>
          <w:b/>
          <w:bCs/>
          <w:sz w:val="24"/>
          <w:szCs w:val="26"/>
        </w:rPr>
      </w:pPr>
      <w:r>
        <w:t>Turn the program on in the morning and off at night</w:t>
      </w:r>
    </w:p>
    <w:p w14:paraId="423BCC18" w14:textId="77777777" w:rsidR="00A22F20" w:rsidRDefault="00A22F20" w:rsidP="00C74BF0">
      <w:pPr>
        <w:pStyle w:val="NoSpacing"/>
        <w:rPr>
          <w:b/>
          <w:bCs/>
          <w:sz w:val="24"/>
          <w:szCs w:val="26"/>
        </w:rPr>
      </w:pPr>
    </w:p>
    <w:p w14:paraId="6CA32C9F" w14:textId="77777777" w:rsidR="00572F64" w:rsidRDefault="00572F64" w:rsidP="00572F64">
      <w:pPr>
        <w:pStyle w:val="NoSpacing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_____________________________________________________________________________________________</w:t>
      </w:r>
    </w:p>
    <w:p w14:paraId="01C1388D" w14:textId="77777777" w:rsidR="00572F64" w:rsidRDefault="00572F64" w:rsidP="00C74BF0">
      <w:pPr>
        <w:pStyle w:val="NoSpacing"/>
        <w:rPr>
          <w:b/>
          <w:bCs/>
          <w:sz w:val="24"/>
          <w:szCs w:val="26"/>
        </w:rPr>
      </w:pPr>
    </w:p>
    <w:p w14:paraId="7EC7DF2E" w14:textId="10951463" w:rsidR="00A22F20" w:rsidRDefault="00A22F20" w:rsidP="00C74BF0">
      <w:pPr>
        <w:pStyle w:val="NoSpacing"/>
        <w:rPr>
          <w:b/>
          <w:bCs/>
          <w:sz w:val="24"/>
          <w:szCs w:val="26"/>
        </w:rPr>
      </w:pPr>
      <w:r w:rsidRPr="00A22F20">
        <w:rPr>
          <w:b/>
          <w:bCs/>
          <w:sz w:val="24"/>
          <w:szCs w:val="26"/>
        </w:rPr>
        <w:t>Technical Requirements</w:t>
      </w:r>
    </w:p>
    <w:p w14:paraId="62D17BC2" w14:textId="77777777" w:rsidR="00572F64" w:rsidRDefault="00572F64" w:rsidP="00572F64">
      <w:pPr>
        <w:pStyle w:val="NoSpacing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_____________________________________________________________________________________________</w:t>
      </w:r>
    </w:p>
    <w:p w14:paraId="613D486A" w14:textId="77777777" w:rsidR="00A22F20" w:rsidRDefault="00A22F20" w:rsidP="00C74BF0">
      <w:pPr>
        <w:pStyle w:val="NoSpacing"/>
      </w:pPr>
    </w:p>
    <w:p w14:paraId="08FCCD65" w14:textId="3CAE1E74" w:rsidR="00A22F20" w:rsidRDefault="00A22F20" w:rsidP="001A2840">
      <w:pPr>
        <w:pStyle w:val="NoSpacing"/>
        <w:numPr>
          <w:ilvl w:val="0"/>
          <w:numId w:val="8"/>
        </w:numPr>
      </w:pPr>
      <w:r>
        <w:t>C++ software</w:t>
      </w:r>
    </w:p>
    <w:p w14:paraId="7A3730D6" w14:textId="77777777" w:rsidR="00572F64" w:rsidRDefault="00A22F20" w:rsidP="001A2840">
      <w:pPr>
        <w:pStyle w:val="NoSpacing"/>
        <w:numPr>
          <w:ilvl w:val="0"/>
          <w:numId w:val="8"/>
        </w:numPr>
      </w:pPr>
      <w:r>
        <w:t>Need to install a DB to store and query data</w:t>
      </w:r>
      <w:r w:rsidR="00572F64">
        <w:t>:</w:t>
      </w:r>
    </w:p>
    <w:p w14:paraId="02A9446E" w14:textId="65760C0B" w:rsidR="00A22F20" w:rsidRDefault="00572F64" w:rsidP="001A2840">
      <w:pPr>
        <w:pStyle w:val="NoSpacing"/>
        <w:numPr>
          <w:ilvl w:val="1"/>
          <w:numId w:val="8"/>
        </w:numPr>
      </w:pPr>
      <w:r>
        <w:t>SQLite</w:t>
      </w:r>
    </w:p>
    <w:p w14:paraId="0A8295A3" w14:textId="7CB8EB7E" w:rsidR="00A22F20" w:rsidRDefault="00A22F20" w:rsidP="001A2840">
      <w:pPr>
        <w:pStyle w:val="NoSpacing"/>
        <w:numPr>
          <w:ilvl w:val="1"/>
          <w:numId w:val="8"/>
        </w:numPr>
      </w:pPr>
      <w:r>
        <w:t>ID Column</w:t>
      </w:r>
      <w:r>
        <w:tab/>
        <w:t>PK</w:t>
      </w:r>
      <w:r w:rsidR="00572F64">
        <w:t xml:space="preserve"> Auto Increment</w:t>
      </w:r>
    </w:p>
    <w:p w14:paraId="346B8C6A" w14:textId="5D2F3762" w:rsidR="00A22F20" w:rsidRDefault="00A22F20" w:rsidP="001A2840">
      <w:pPr>
        <w:pStyle w:val="NoSpacing"/>
        <w:numPr>
          <w:ilvl w:val="1"/>
          <w:numId w:val="8"/>
        </w:numPr>
      </w:pPr>
      <w:r>
        <w:t>Item</w:t>
      </w:r>
      <w:r w:rsidR="00572F64">
        <w:tab/>
      </w:r>
      <w:r w:rsidR="00572F64">
        <w:tab/>
        <w:t>TEXT</w:t>
      </w:r>
    </w:p>
    <w:p w14:paraId="58DD6538" w14:textId="776C991E" w:rsidR="00A22F20" w:rsidRDefault="00A22F20" w:rsidP="001A2840">
      <w:pPr>
        <w:pStyle w:val="NoSpacing"/>
        <w:numPr>
          <w:ilvl w:val="1"/>
          <w:numId w:val="8"/>
        </w:numPr>
      </w:pPr>
      <w:r>
        <w:t>Qty</w:t>
      </w:r>
      <w:r w:rsidR="00572F64">
        <w:tab/>
      </w:r>
      <w:r w:rsidR="00572F64">
        <w:tab/>
        <w:t>INT</w:t>
      </w:r>
    </w:p>
    <w:p w14:paraId="31E4CCA4" w14:textId="1C3B1108" w:rsidR="00A22F20" w:rsidRDefault="00A22F20" w:rsidP="001A2840">
      <w:pPr>
        <w:pStyle w:val="NoSpacing"/>
        <w:numPr>
          <w:ilvl w:val="1"/>
          <w:numId w:val="8"/>
        </w:numPr>
      </w:pPr>
      <w:r>
        <w:t>Cost</w:t>
      </w:r>
      <w:r w:rsidR="00572F64">
        <w:tab/>
      </w:r>
      <w:r w:rsidR="00572F64">
        <w:tab/>
        <w:t>Numeric</w:t>
      </w:r>
    </w:p>
    <w:p w14:paraId="462671E8" w14:textId="21092092" w:rsidR="00A22F20" w:rsidRDefault="00A22F20" w:rsidP="001A2840">
      <w:pPr>
        <w:pStyle w:val="NoSpacing"/>
        <w:numPr>
          <w:ilvl w:val="1"/>
          <w:numId w:val="8"/>
        </w:numPr>
      </w:pPr>
      <w:r>
        <w:t>Price</w:t>
      </w:r>
      <w:r w:rsidR="00572F64">
        <w:tab/>
      </w:r>
      <w:r w:rsidR="00572F64">
        <w:tab/>
        <w:t>Numeric</w:t>
      </w:r>
    </w:p>
    <w:p w14:paraId="5B9EF484" w14:textId="76335182" w:rsidR="00572F64" w:rsidRDefault="00572F64" w:rsidP="001A2840">
      <w:pPr>
        <w:pStyle w:val="NoSpacing"/>
        <w:numPr>
          <w:ilvl w:val="1"/>
          <w:numId w:val="8"/>
        </w:numPr>
      </w:pPr>
      <w:proofErr w:type="spellStart"/>
      <w:r>
        <w:t>DateTime</w:t>
      </w:r>
      <w:proofErr w:type="spellEnd"/>
      <w:r>
        <w:tab/>
        <w:t>ANY</w:t>
      </w:r>
    </w:p>
    <w:p w14:paraId="5F3751B4" w14:textId="6B171B3C" w:rsidR="00A22F20" w:rsidRDefault="00A22F20" w:rsidP="001A2840">
      <w:pPr>
        <w:pStyle w:val="NoSpacing"/>
        <w:numPr>
          <w:ilvl w:val="0"/>
          <w:numId w:val="8"/>
        </w:numPr>
      </w:pPr>
      <w:r>
        <w:t>Need user input with validations</w:t>
      </w:r>
    </w:p>
    <w:p w14:paraId="74207A6F" w14:textId="52FC7556" w:rsidR="00A22F20" w:rsidRDefault="00A22F20" w:rsidP="001A2840">
      <w:pPr>
        <w:pStyle w:val="NoSpacing"/>
        <w:numPr>
          <w:ilvl w:val="0"/>
          <w:numId w:val="8"/>
        </w:numPr>
      </w:pPr>
      <w:r>
        <w:t>Need an API to fetch cost from a source</w:t>
      </w:r>
    </w:p>
    <w:p w14:paraId="1E9CD470" w14:textId="4D8D7BE9" w:rsidR="00A22F20" w:rsidRDefault="00A22F20" w:rsidP="001A2840">
      <w:pPr>
        <w:pStyle w:val="NoSpacing"/>
        <w:numPr>
          <w:ilvl w:val="0"/>
          <w:numId w:val="8"/>
        </w:numPr>
      </w:pPr>
      <w:r>
        <w:t>Program will need a network connection</w:t>
      </w:r>
    </w:p>
    <w:p w14:paraId="37360473" w14:textId="6853C4B1" w:rsidR="00A22F20" w:rsidRDefault="00A22F20" w:rsidP="001A2840">
      <w:pPr>
        <w:pStyle w:val="NoSpacing"/>
        <w:numPr>
          <w:ilvl w:val="0"/>
          <w:numId w:val="8"/>
        </w:numPr>
      </w:pPr>
      <w:r>
        <w:t>Open and close the DB</w:t>
      </w:r>
    </w:p>
    <w:p w14:paraId="4F130F7F" w14:textId="55AE4CCD" w:rsidR="00A22F20" w:rsidRDefault="00A22F20" w:rsidP="001A2840">
      <w:pPr>
        <w:pStyle w:val="NoSpacing"/>
        <w:numPr>
          <w:ilvl w:val="0"/>
          <w:numId w:val="8"/>
        </w:numPr>
      </w:pPr>
      <w:r>
        <w:t>Error handling</w:t>
      </w:r>
    </w:p>
    <w:p w14:paraId="1D825737" w14:textId="77777777" w:rsidR="00A22F20" w:rsidRDefault="00A22F20" w:rsidP="00C74BF0">
      <w:pPr>
        <w:pStyle w:val="NoSpacing"/>
      </w:pPr>
    </w:p>
    <w:p w14:paraId="413ADE43" w14:textId="77777777" w:rsidR="00572F64" w:rsidRDefault="00572F64" w:rsidP="00572F64">
      <w:pPr>
        <w:pStyle w:val="NoSpacing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_____________________________________________________________________________________________</w:t>
      </w:r>
    </w:p>
    <w:p w14:paraId="032F1B67" w14:textId="77777777" w:rsidR="00572F64" w:rsidRDefault="00572F64" w:rsidP="00C74BF0">
      <w:pPr>
        <w:pStyle w:val="NoSpacing"/>
        <w:rPr>
          <w:b/>
          <w:bCs/>
          <w:sz w:val="24"/>
          <w:szCs w:val="26"/>
        </w:rPr>
      </w:pPr>
    </w:p>
    <w:p w14:paraId="5D13EA89" w14:textId="32FF3208" w:rsidR="00A22F20" w:rsidRPr="00A22F20" w:rsidRDefault="00A22F20" w:rsidP="00C74BF0">
      <w:pPr>
        <w:pStyle w:val="NoSpacing"/>
        <w:rPr>
          <w:b/>
          <w:bCs/>
          <w:sz w:val="24"/>
          <w:szCs w:val="26"/>
        </w:rPr>
      </w:pPr>
      <w:r w:rsidRPr="00A22F20">
        <w:rPr>
          <w:b/>
          <w:bCs/>
          <w:sz w:val="24"/>
          <w:szCs w:val="26"/>
        </w:rPr>
        <w:t>The Dazzle</w:t>
      </w:r>
    </w:p>
    <w:p w14:paraId="5F068C24" w14:textId="77777777" w:rsidR="00572F64" w:rsidRDefault="00572F64" w:rsidP="00572F64">
      <w:pPr>
        <w:pStyle w:val="NoSpacing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_____________________________________________________________________________________________</w:t>
      </w:r>
    </w:p>
    <w:p w14:paraId="359CC6EE" w14:textId="77777777" w:rsidR="00A22F20" w:rsidRDefault="00A22F20" w:rsidP="00C74BF0">
      <w:pPr>
        <w:pStyle w:val="NoSpacing"/>
      </w:pPr>
    </w:p>
    <w:p w14:paraId="3E6DB2F7" w14:textId="0D8CF838" w:rsidR="00A22F20" w:rsidRDefault="00A22F20" w:rsidP="001A2840">
      <w:pPr>
        <w:pStyle w:val="NoSpacing"/>
        <w:numPr>
          <w:ilvl w:val="0"/>
          <w:numId w:val="9"/>
        </w:numPr>
      </w:pPr>
      <w:r>
        <w:t>Add some analytics that show up when the program is on the main menu</w:t>
      </w:r>
    </w:p>
    <w:p w14:paraId="5384ABC2" w14:textId="67673358" w:rsidR="00A22F20" w:rsidRDefault="00A22F20" w:rsidP="001A2840">
      <w:pPr>
        <w:pStyle w:val="NoSpacing"/>
        <w:numPr>
          <w:ilvl w:val="1"/>
          <w:numId w:val="9"/>
        </w:numPr>
      </w:pPr>
      <w:r>
        <w:t>Top Item Sold today</w:t>
      </w:r>
      <w:r w:rsidR="00572F64">
        <w:t xml:space="preserve"> by qty</w:t>
      </w:r>
    </w:p>
    <w:p w14:paraId="06630840" w14:textId="7D29A470" w:rsidR="00A22F20" w:rsidRDefault="00A22F20" w:rsidP="001A2840">
      <w:pPr>
        <w:pStyle w:val="NoSpacing"/>
        <w:numPr>
          <w:ilvl w:val="1"/>
          <w:numId w:val="9"/>
        </w:numPr>
      </w:pPr>
      <w:r>
        <w:t>Items not sold today</w:t>
      </w:r>
    </w:p>
    <w:p w14:paraId="505D2E7A" w14:textId="419644FD" w:rsidR="00A22F20" w:rsidRDefault="00A22F20" w:rsidP="001A2840">
      <w:pPr>
        <w:pStyle w:val="NoSpacing"/>
        <w:numPr>
          <w:ilvl w:val="1"/>
          <w:numId w:val="9"/>
        </w:numPr>
      </w:pPr>
      <w:r>
        <w:t>Top three items</w:t>
      </w:r>
      <w:r w:rsidR="00572F64">
        <w:t xml:space="preserve"> sold</w:t>
      </w:r>
      <w:r>
        <w:t xml:space="preserve"> for the last 7 days</w:t>
      </w:r>
    </w:p>
    <w:p w14:paraId="3CB20540" w14:textId="5A1626A7" w:rsidR="00A22F20" w:rsidRDefault="00A22F20" w:rsidP="001A2840">
      <w:pPr>
        <w:pStyle w:val="NoSpacing"/>
        <w:numPr>
          <w:ilvl w:val="0"/>
          <w:numId w:val="9"/>
        </w:numPr>
      </w:pPr>
      <w:r>
        <w:t xml:space="preserve">Make this very modular and easy to comment </w:t>
      </w:r>
      <w:proofErr w:type="gramStart"/>
      <w:r>
        <w:t>out</w:t>
      </w:r>
      <w:proofErr w:type="gramEnd"/>
      <w:r>
        <w:t xml:space="preserve"> if the customer does not like it.</w:t>
      </w:r>
    </w:p>
    <w:p w14:paraId="309B6087" w14:textId="77777777" w:rsidR="00A22F20" w:rsidRDefault="00A22F20" w:rsidP="00C74BF0">
      <w:pPr>
        <w:pStyle w:val="NoSpacing"/>
      </w:pPr>
    </w:p>
    <w:p w14:paraId="1ED7299E" w14:textId="77777777" w:rsidR="002A7059" w:rsidRDefault="002A7059" w:rsidP="00C74BF0">
      <w:pPr>
        <w:pStyle w:val="NoSpacing"/>
      </w:pPr>
    </w:p>
    <w:p w14:paraId="7821EE7D" w14:textId="77777777" w:rsidR="002A7059" w:rsidRDefault="002A7059" w:rsidP="00C74BF0">
      <w:pPr>
        <w:pStyle w:val="NoSpacing"/>
      </w:pPr>
    </w:p>
    <w:p w14:paraId="7DA6F2C1" w14:textId="77777777" w:rsidR="002A7804" w:rsidRDefault="002A7804" w:rsidP="00C74BF0">
      <w:pPr>
        <w:pStyle w:val="NoSpacing"/>
      </w:pPr>
    </w:p>
    <w:p w14:paraId="260BD65A" w14:textId="77777777" w:rsidR="002A7804" w:rsidRDefault="002A7804" w:rsidP="00C74BF0">
      <w:pPr>
        <w:pStyle w:val="NoSpacing"/>
      </w:pPr>
    </w:p>
    <w:p w14:paraId="5B986532" w14:textId="77777777" w:rsidR="0085533D" w:rsidRDefault="0085533D" w:rsidP="00C74BF0">
      <w:pPr>
        <w:pStyle w:val="NoSpacing"/>
      </w:pPr>
    </w:p>
    <w:p w14:paraId="42A74FC5" w14:textId="77777777" w:rsidR="0085533D" w:rsidRPr="00A11CD2" w:rsidRDefault="0085533D" w:rsidP="00C74BF0">
      <w:pPr>
        <w:pStyle w:val="NoSpacing"/>
      </w:pPr>
    </w:p>
    <w:sectPr w:rsidR="0085533D" w:rsidRPr="00A11CD2" w:rsidSect="00A11CD2">
      <w:headerReference w:type="even" r:id="rId12"/>
      <w:footerReference w:type="even" r:id="rId13"/>
      <w:headerReference w:type="first" r:id="rId14"/>
      <w:footerReference w:type="first" r:id="rId15"/>
      <w:pgSz w:w="12240" w:h="15840"/>
      <w:pgMar w:top="720" w:right="907" w:bottom="288" w:left="90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EABFB" w14:textId="77777777" w:rsidR="00D44145" w:rsidRDefault="00D44145" w:rsidP="003F7F34">
      <w:r>
        <w:separator/>
      </w:r>
    </w:p>
  </w:endnote>
  <w:endnote w:type="continuationSeparator" w:id="0">
    <w:p w14:paraId="3A24BBAF" w14:textId="77777777" w:rsidR="00D44145" w:rsidRDefault="00D44145" w:rsidP="003F7F34">
      <w:r>
        <w:continuationSeparator/>
      </w:r>
    </w:p>
  </w:endnote>
  <w:endnote w:type="continuationNotice" w:id="1">
    <w:p w14:paraId="0C434DFF" w14:textId="77777777" w:rsidR="00D44145" w:rsidRDefault="00D44145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E3041" w14:textId="77777777" w:rsidR="00487737" w:rsidRDefault="00000000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D40BA" w14:textId="77777777" w:rsidR="00487737" w:rsidRDefault="00000000" w:rsidP="003F7F3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A2035" w14:textId="77777777" w:rsidR="00D44145" w:rsidRDefault="00D44145" w:rsidP="003F7F34">
      <w:r>
        <w:separator/>
      </w:r>
    </w:p>
  </w:footnote>
  <w:footnote w:type="continuationSeparator" w:id="0">
    <w:p w14:paraId="3388B844" w14:textId="77777777" w:rsidR="00D44145" w:rsidRDefault="00D44145" w:rsidP="003F7F34">
      <w:r>
        <w:continuationSeparator/>
      </w:r>
    </w:p>
  </w:footnote>
  <w:footnote w:type="continuationNotice" w:id="1">
    <w:p w14:paraId="08640BC1" w14:textId="77777777" w:rsidR="00D44145" w:rsidRDefault="00D44145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745" w14:textId="77777777" w:rsidR="003A7000" w:rsidRDefault="00000000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3880E" w14:textId="77777777" w:rsidR="003A7000" w:rsidRDefault="00000000" w:rsidP="003F7F34">
    <w:pPr>
      <w:pStyle w:val="Header"/>
    </w:pPr>
    <w:r>
      <w:rPr>
        <w:noProof/>
        <w14:ligatures w14:val="none"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933B9"/>
    <w:multiLevelType w:val="hybridMultilevel"/>
    <w:tmpl w:val="EC589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23998"/>
    <w:multiLevelType w:val="hybridMultilevel"/>
    <w:tmpl w:val="93267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C7696"/>
    <w:multiLevelType w:val="hybridMultilevel"/>
    <w:tmpl w:val="56FEE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5"/>
  </w:num>
  <w:num w:numId="2" w16cid:durableId="1299990502">
    <w:abstractNumId w:val="0"/>
  </w:num>
  <w:num w:numId="3" w16cid:durableId="705056837">
    <w:abstractNumId w:val="6"/>
  </w:num>
  <w:num w:numId="4" w16cid:durableId="1472019271">
    <w:abstractNumId w:val="1"/>
  </w:num>
  <w:num w:numId="5" w16cid:durableId="287440906">
    <w:abstractNumId w:val="8"/>
  </w:num>
  <w:num w:numId="6" w16cid:durableId="1385789197">
    <w:abstractNumId w:val="3"/>
  </w:num>
  <w:num w:numId="7" w16cid:durableId="711003028">
    <w:abstractNumId w:val="4"/>
  </w:num>
  <w:num w:numId="8" w16cid:durableId="1931039913">
    <w:abstractNumId w:val="2"/>
  </w:num>
  <w:num w:numId="9" w16cid:durableId="382171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33D"/>
    <w:rsid w:val="00010765"/>
    <w:rsid w:val="000124B7"/>
    <w:rsid w:val="00015068"/>
    <w:rsid w:val="00022DE3"/>
    <w:rsid w:val="000454C8"/>
    <w:rsid w:val="00064AC8"/>
    <w:rsid w:val="000650AE"/>
    <w:rsid w:val="000721A1"/>
    <w:rsid w:val="00076159"/>
    <w:rsid w:val="000809AD"/>
    <w:rsid w:val="00093D34"/>
    <w:rsid w:val="00095C2F"/>
    <w:rsid w:val="000A0E1F"/>
    <w:rsid w:val="000A3F61"/>
    <w:rsid w:val="000B0080"/>
    <w:rsid w:val="000D060E"/>
    <w:rsid w:val="000D1C54"/>
    <w:rsid w:val="000E52B6"/>
    <w:rsid w:val="000F1CEE"/>
    <w:rsid w:val="001323BB"/>
    <w:rsid w:val="00135EF2"/>
    <w:rsid w:val="00146ACE"/>
    <w:rsid w:val="001646E6"/>
    <w:rsid w:val="00166ABA"/>
    <w:rsid w:val="001A0A77"/>
    <w:rsid w:val="001A13E9"/>
    <w:rsid w:val="001A2840"/>
    <w:rsid w:val="001C09F6"/>
    <w:rsid w:val="001C464C"/>
    <w:rsid w:val="001D4C3E"/>
    <w:rsid w:val="001E264D"/>
    <w:rsid w:val="001E4C10"/>
    <w:rsid w:val="001F3E65"/>
    <w:rsid w:val="00222D8D"/>
    <w:rsid w:val="002246B2"/>
    <w:rsid w:val="0024370B"/>
    <w:rsid w:val="00244684"/>
    <w:rsid w:val="00246B66"/>
    <w:rsid w:val="0026143F"/>
    <w:rsid w:val="00286F5F"/>
    <w:rsid w:val="0028775E"/>
    <w:rsid w:val="0029351E"/>
    <w:rsid w:val="00293A3A"/>
    <w:rsid w:val="002A7059"/>
    <w:rsid w:val="002A7804"/>
    <w:rsid w:val="002C371E"/>
    <w:rsid w:val="002C75AD"/>
    <w:rsid w:val="002E1B23"/>
    <w:rsid w:val="002F269C"/>
    <w:rsid w:val="002F4797"/>
    <w:rsid w:val="002F5467"/>
    <w:rsid w:val="002F5693"/>
    <w:rsid w:val="00300294"/>
    <w:rsid w:val="003018FD"/>
    <w:rsid w:val="0032116B"/>
    <w:rsid w:val="00323DAD"/>
    <w:rsid w:val="00334C10"/>
    <w:rsid w:val="0034413E"/>
    <w:rsid w:val="00350494"/>
    <w:rsid w:val="00351AD8"/>
    <w:rsid w:val="00351C86"/>
    <w:rsid w:val="003559C8"/>
    <w:rsid w:val="00363CA9"/>
    <w:rsid w:val="00364740"/>
    <w:rsid w:val="003676B5"/>
    <w:rsid w:val="00371A37"/>
    <w:rsid w:val="0038335C"/>
    <w:rsid w:val="003919E1"/>
    <w:rsid w:val="00392EF2"/>
    <w:rsid w:val="00392FC7"/>
    <w:rsid w:val="00393336"/>
    <w:rsid w:val="003A7000"/>
    <w:rsid w:val="003B5DD6"/>
    <w:rsid w:val="003D4D95"/>
    <w:rsid w:val="003E0BD6"/>
    <w:rsid w:val="003F4CF5"/>
    <w:rsid w:val="003F7F34"/>
    <w:rsid w:val="00432CC6"/>
    <w:rsid w:val="00450638"/>
    <w:rsid w:val="0046791E"/>
    <w:rsid w:val="00487737"/>
    <w:rsid w:val="0049027F"/>
    <w:rsid w:val="004A33BC"/>
    <w:rsid w:val="004B5F82"/>
    <w:rsid w:val="004D7505"/>
    <w:rsid w:val="00503C9B"/>
    <w:rsid w:val="00504B3B"/>
    <w:rsid w:val="005144EE"/>
    <w:rsid w:val="0052081A"/>
    <w:rsid w:val="00521F7C"/>
    <w:rsid w:val="00522D10"/>
    <w:rsid w:val="00542C07"/>
    <w:rsid w:val="00546B69"/>
    <w:rsid w:val="0055063A"/>
    <w:rsid w:val="005545B4"/>
    <w:rsid w:val="00563EDC"/>
    <w:rsid w:val="00566892"/>
    <w:rsid w:val="00572F64"/>
    <w:rsid w:val="00595F3A"/>
    <w:rsid w:val="005A046E"/>
    <w:rsid w:val="005A19F5"/>
    <w:rsid w:val="005A433F"/>
    <w:rsid w:val="005A70C7"/>
    <w:rsid w:val="005B505E"/>
    <w:rsid w:val="005B7018"/>
    <w:rsid w:val="005C34DD"/>
    <w:rsid w:val="005C7CAD"/>
    <w:rsid w:val="005E0CAE"/>
    <w:rsid w:val="00607EFD"/>
    <w:rsid w:val="00617BCF"/>
    <w:rsid w:val="00632325"/>
    <w:rsid w:val="00636535"/>
    <w:rsid w:val="00657D62"/>
    <w:rsid w:val="0067172B"/>
    <w:rsid w:val="00685986"/>
    <w:rsid w:val="00686643"/>
    <w:rsid w:val="006940A6"/>
    <w:rsid w:val="00697D9F"/>
    <w:rsid w:val="006A6ED8"/>
    <w:rsid w:val="006C0062"/>
    <w:rsid w:val="006C20BB"/>
    <w:rsid w:val="006D22B8"/>
    <w:rsid w:val="006E450E"/>
    <w:rsid w:val="006E7CAE"/>
    <w:rsid w:val="00703CFC"/>
    <w:rsid w:val="007124C0"/>
    <w:rsid w:val="00714FF1"/>
    <w:rsid w:val="0074579D"/>
    <w:rsid w:val="00746BED"/>
    <w:rsid w:val="00762514"/>
    <w:rsid w:val="00775F1C"/>
    <w:rsid w:val="00793BE2"/>
    <w:rsid w:val="007A4F1F"/>
    <w:rsid w:val="007E4166"/>
    <w:rsid w:val="007F1A22"/>
    <w:rsid w:val="00802B1A"/>
    <w:rsid w:val="00810BB3"/>
    <w:rsid w:val="008202D8"/>
    <w:rsid w:val="00844D11"/>
    <w:rsid w:val="008506C8"/>
    <w:rsid w:val="0085533D"/>
    <w:rsid w:val="008606D5"/>
    <w:rsid w:val="00861FDA"/>
    <w:rsid w:val="0087556A"/>
    <w:rsid w:val="00890E8D"/>
    <w:rsid w:val="008A372D"/>
    <w:rsid w:val="008A49A9"/>
    <w:rsid w:val="008B4A88"/>
    <w:rsid w:val="008B7DFD"/>
    <w:rsid w:val="008C6DBE"/>
    <w:rsid w:val="008C7F32"/>
    <w:rsid w:val="008D0C04"/>
    <w:rsid w:val="008D7775"/>
    <w:rsid w:val="008E705D"/>
    <w:rsid w:val="008F1988"/>
    <w:rsid w:val="008F1B36"/>
    <w:rsid w:val="008F2BA8"/>
    <w:rsid w:val="008F5767"/>
    <w:rsid w:val="00903DCE"/>
    <w:rsid w:val="00906DCE"/>
    <w:rsid w:val="00907E17"/>
    <w:rsid w:val="00912A23"/>
    <w:rsid w:val="0094559C"/>
    <w:rsid w:val="00951129"/>
    <w:rsid w:val="00955976"/>
    <w:rsid w:val="0096107D"/>
    <w:rsid w:val="009639ED"/>
    <w:rsid w:val="00966F6A"/>
    <w:rsid w:val="009E41F5"/>
    <w:rsid w:val="009F3C14"/>
    <w:rsid w:val="009F4BB6"/>
    <w:rsid w:val="00A11CD2"/>
    <w:rsid w:val="00A1735C"/>
    <w:rsid w:val="00A22F20"/>
    <w:rsid w:val="00A26D0C"/>
    <w:rsid w:val="00A275B0"/>
    <w:rsid w:val="00A30C8A"/>
    <w:rsid w:val="00A3123C"/>
    <w:rsid w:val="00A33171"/>
    <w:rsid w:val="00A43FBD"/>
    <w:rsid w:val="00A457D9"/>
    <w:rsid w:val="00A46DA9"/>
    <w:rsid w:val="00A5051E"/>
    <w:rsid w:val="00A76492"/>
    <w:rsid w:val="00A9509C"/>
    <w:rsid w:val="00AB2E8E"/>
    <w:rsid w:val="00AB71DF"/>
    <w:rsid w:val="00AB7AD0"/>
    <w:rsid w:val="00AD59E8"/>
    <w:rsid w:val="00AD6CBA"/>
    <w:rsid w:val="00B07A02"/>
    <w:rsid w:val="00B307D4"/>
    <w:rsid w:val="00B31C75"/>
    <w:rsid w:val="00B32A38"/>
    <w:rsid w:val="00B52EAD"/>
    <w:rsid w:val="00B57E92"/>
    <w:rsid w:val="00B635D1"/>
    <w:rsid w:val="00B64A53"/>
    <w:rsid w:val="00B66513"/>
    <w:rsid w:val="00BA7555"/>
    <w:rsid w:val="00BD3ABD"/>
    <w:rsid w:val="00BE2424"/>
    <w:rsid w:val="00BF1D69"/>
    <w:rsid w:val="00C029D0"/>
    <w:rsid w:val="00C04114"/>
    <w:rsid w:val="00C10515"/>
    <w:rsid w:val="00C14018"/>
    <w:rsid w:val="00C2510B"/>
    <w:rsid w:val="00C55C36"/>
    <w:rsid w:val="00C73F0F"/>
    <w:rsid w:val="00C74BF0"/>
    <w:rsid w:val="00C81EE9"/>
    <w:rsid w:val="00CB5F6D"/>
    <w:rsid w:val="00CD07D8"/>
    <w:rsid w:val="00CD0F6B"/>
    <w:rsid w:val="00CD5C79"/>
    <w:rsid w:val="00CF7931"/>
    <w:rsid w:val="00D01B9C"/>
    <w:rsid w:val="00D02286"/>
    <w:rsid w:val="00D071B2"/>
    <w:rsid w:val="00D22F60"/>
    <w:rsid w:val="00D32862"/>
    <w:rsid w:val="00D44145"/>
    <w:rsid w:val="00D455CA"/>
    <w:rsid w:val="00D60AFD"/>
    <w:rsid w:val="00D64920"/>
    <w:rsid w:val="00D65CD8"/>
    <w:rsid w:val="00D91F2A"/>
    <w:rsid w:val="00D9232F"/>
    <w:rsid w:val="00D978FA"/>
    <w:rsid w:val="00DA121A"/>
    <w:rsid w:val="00DA21BB"/>
    <w:rsid w:val="00DA23FD"/>
    <w:rsid w:val="00DA246F"/>
    <w:rsid w:val="00DB4C6C"/>
    <w:rsid w:val="00DB7A97"/>
    <w:rsid w:val="00DC0E86"/>
    <w:rsid w:val="00DE3131"/>
    <w:rsid w:val="00DF0801"/>
    <w:rsid w:val="00DF1542"/>
    <w:rsid w:val="00DF7D6F"/>
    <w:rsid w:val="00E02448"/>
    <w:rsid w:val="00E07967"/>
    <w:rsid w:val="00E145DB"/>
    <w:rsid w:val="00E349F5"/>
    <w:rsid w:val="00E3603C"/>
    <w:rsid w:val="00E425EC"/>
    <w:rsid w:val="00E4266E"/>
    <w:rsid w:val="00E43E96"/>
    <w:rsid w:val="00E46559"/>
    <w:rsid w:val="00E81A38"/>
    <w:rsid w:val="00E8585E"/>
    <w:rsid w:val="00ED26D8"/>
    <w:rsid w:val="00ED4E02"/>
    <w:rsid w:val="00EE61A9"/>
    <w:rsid w:val="00F03281"/>
    <w:rsid w:val="00F3796C"/>
    <w:rsid w:val="00F4352C"/>
    <w:rsid w:val="00F5544C"/>
    <w:rsid w:val="00F570BA"/>
    <w:rsid w:val="00F6559A"/>
    <w:rsid w:val="00F90D41"/>
    <w:rsid w:val="00FA3BD1"/>
    <w:rsid w:val="00FB0177"/>
    <w:rsid w:val="00FC489A"/>
    <w:rsid w:val="00FE2C38"/>
    <w:rsid w:val="00FF4F72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EBD7A"/>
  <w15:chartTrackingRefBased/>
  <w15:docId w15:val="{C91C667D-F103-4173-9A37-BEF05A42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080"/>
    <w:pPr>
      <w:spacing w:before="120" w:after="0" w:line="228" w:lineRule="auto"/>
      <w:ind w:right="432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976"/>
    <w:pPr>
      <w:spacing w:before="1200" w:line="168" w:lineRule="auto"/>
      <w:ind w:right="0"/>
      <w:outlineLvl w:val="0"/>
    </w:pPr>
    <w:rPr>
      <w:rFonts w:asciiTheme="majorHAnsi" w:hAnsiTheme="majorHAnsi"/>
      <w:b/>
      <w:bCs/>
      <w:color w:val="BFBFBF" w:themeColor="text1" w:themeShade="BF"/>
      <w:sz w:val="184"/>
      <w:szCs w:val="184"/>
    </w:rPr>
  </w:style>
  <w:style w:type="paragraph" w:styleId="Heading2">
    <w:name w:val="heading 2"/>
    <w:basedOn w:val="Normal"/>
    <w:next w:val="Normal"/>
    <w:link w:val="Heading2Char"/>
    <w:uiPriority w:val="9"/>
    <w:qFormat/>
    <w:rsid w:val="000B0080"/>
    <w:pPr>
      <w:spacing w:before="1240"/>
      <w:outlineLvl w:val="1"/>
    </w:pPr>
    <w:rPr>
      <w:b/>
      <w:bCs/>
      <w:caps/>
      <w:color w:val="EEB500" w:themeColor="accent4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022DE3"/>
    <w:pPr>
      <w:keepNext/>
      <w:keepLines/>
      <w:spacing w:line="120" w:lineRule="auto"/>
      <w:ind w:right="0"/>
      <w:outlineLvl w:val="2"/>
    </w:pPr>
    <w:rPr>
      <w:rFonts w:eastAsiaTheme="majorEastAsia" w:cs="Times New Roman (Headings CS)"/>
      <w:b/>
      <w:caps/>
      <w:color w:val="EEB500" w:themeColor="accent4" w:themeShade="B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81EE9"/>
    <w:pPr>
      <w:keepNext/>
      <w:keepLines/>
      <w:spacing w:before="0"/>
      <w:ind w:left="72" w:right="0"/>
      <w:outlineLvl w:val="3"/>
    </w:pPr>
    <w:rPr>
      <w:rFonts w:ascii="Work Sans" w:eastAsiaTheme="majorEastAsia" w:hAnsi="Work Sans" w:cs="Times New Roman (Headings CS)"/>
      <w:b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C464C"/>
    <w:pPr>
      <w:spacing w:line="168" w:lineRule="auto"/>
      <w:ind w:right="0"/>
      <w:outlineLvl w:val="4"/>
    </w:pPr>
    <w:rPr>
      <w:rFonts w:ascii="Work Sans" w:hAnsi="Work Sans"/>
      <w:b/>
      <w:color w:val="BFBFBF" w:themeColor="text1" w:themeShade="BF"/>
      <w:sz w:val="18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76"/>
    <w:rPr>
      <w:rFonts w:asciiTheme="majorHAnsi" w:eastAsiaTheme="minorHAnsi" w:hAnsiTheme="majorHAnsi" w:cs="Arial (Body CS)"/>
      <w:b/>
      <w:bCs/>
      <w:color w:val="BFBFBF" w:themeColor="text1" w:themeShade="BF"/>
      <w:kern w:val="2"/>
      <w:sz w:val="184"/>
      <w:szCs w:val="184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B0080"/>
    <w:rPr>
      <w:rFonts w:eastAsiaTheme="minorHAnsi" w:cs="Arial (Body CS)"/>
      <w:b/>
      <w:bCs/>
      <w:caps/>
      <w:color w:val="EEB500" w:themeColor="accent4" w:themeShade="BF"/>
      <w:kern w:val="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F0"/>
    <w:rPr>
      <w:rFonts w:ascii="Neue Haas Grotesk Text Pro" w:eastAsiaTheme="majorEastAsia" w:hAnsi="Neue Haas Grotesk Text Pro" w:cs="Times New Roman (Headings CS)"/>
      <w:b/>
      <w:caps/>
      <w:color w:val="EEB500" w:themeColor="accent4" w:themeShade="BF"/>
      <w:kern w:val="2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F0"/>
    <w:rPr>
      <w:rFonts w:ascii="Work Sans" w:eastAsiaTheme="majorEastAsia" w:hAnsi="Work Sans" w:cs="Times New Roman (Headings CS)"/>
      <w:b/>
      <w:color w:val="262626" w:themeColor="background1" w:themeTint="D9"/>
      <w:kern w:val="2"/>
      <w:sz w:val="28"/>
      <w:szCs w:val="2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F0"/>
    <w:rPr>
      <w:rFonts w:ascii="Work Sans" w:eastAsiaTheme="minorHAnsi" w:hAnsi="Work Sans" w:cs="Arial (Body CS)"/>
      <w:b/>
      <w:color w:val="BFBFBF" w:themeColor="text1" w:themeShade="BF"/>
      <w:kern w:val="2"/>
      <w:sz w:val="184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F0"/>
    <w:rPr>
      <w:rFonts w:ascii="Neue Haas Grotesk Text Pro" w:eastAsiaTheme="majorEastAsia" w:hAnsi="Neue Haas Grotesk Text Pro" w:cstheme="majorBidi"/>
      <w:i/>
      <w:iCs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F0"/>
    <w:rPr>
      <w:rFonts w:ascii="Neue Haas Grotesk Text Pro" w:eastAsiaTheme="majorEastAsia" w:hAnsi="Neue Haas Grotesk Text Pro" w:cstheme="majorBidi"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F0"/>
    <w:rPr>
      <w:rFonts w:ascii="Neue Haas Grotesk Text Pro" w:eastAsiaTheme="majorEastAsia" w:hAnsi="Neue Haas Grotesk Text Pro" w:cstheme="majorBidi"/>
      <w:i/>
      <w:iCs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F0"/>
    <w:rPr>
      <w:rFonts w:ascii="Neue Haas Grotesk Text Pro" w:eastAsiaTheme="majorEastAsia" w:hAnsi="Neue Haas Grotesk Text Pro" w:cstheme="majorBidi"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232F"/>
    <w:rPr>
      <w:rFonts w:asciiTheme="majorHAnsi" w:eastAsiaTheme="majorEastAsia" w:hAnsiTheme="majorHAnsi" w:cstheme="majorBidi"/>
      <w:b/>
      <w:caps/>
      <w:color w:val="262626" w:themeColor="background1" w:themeTint="D9"/>
      <w:kern w:val="2"/>
      <w:sz w:val="156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9232F"/>
    <w:pPr>
      <w:spacing w:before="480" w:line="192" w:lineRule="auto"/>
      <w:contextualSpacing/>
    </w:pPr>
    <w:rPr>
      <w:rFonts w:asciiTheme="majorHAnsi" w:eastAsiaTheme="majorEastAsia" w:hAnsiTheme="majorHAnsi" w:cstheme="majorBidi"/>
      <w:b/>
      <w:caps/>
      <w:sz w:val="1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232F"/>
    <w:rPr>
      <w:rFonts w:asciiTheme="majorHAnsi" w:eastAsiaTheme="minorHAnsi" w:hAnsiTheme="majorHAnsi" w:cs="Arial (Body CS)"/>
      <w:color w:val="262626" w:themeColor="background1" w:themeTint="D9"/>
      <w:kern w:val="2"/>
      <w:sz w:val="28"/>
      <w:szCs w:val="22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2F"/>
    <w:pPr>
      <w:spacing w:before="1080"/>
      <w:ind w:left="90"/>
    </w:pPr>
    <w:rPr>
      <w:rFonts w:asciiTheme="majorHAnsi" w:hAnsiTheme="majorHAnsi"/>
      <w:sz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5F10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4BF0"/>
    <w:rPr>
      <w:rFonts w:ascii="Neue Haas Grotesk Text Pro" w:eastAsiaTheme="minorHAnsi" w:hAnsi="Neue Haas Grotesk Text Pro" w:cs="Arial (Body CS)"/>
      <w:i/>
      <w:iCs/>
      <w:color w:val="FFFFFF" w:themeColor="text1" w:themeTint="BF"/>
      <w:kern w:val="2"/>
      <w:sz w:val="20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4BF0"/>
    <w:rPr>
      <w:rFonts w:ascii="Neue Haas Grotesk Text Pro" w:eastAsiaTheme="minorHAnsi" w:hAnsi="Neue Haas Grotesk Text Pro" w:cs="Arial (Body CS)"/>
      <w:i/>
      <w:iCs/>
      <w:color w:val="5F1000" w:themeColor="accent1" w:themeShade="BF"/>
      <w:kern w:val="2"/>
      <w:sz w:val="20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5F10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4BF0"/>
    <w:rPr>
      <w:rFonts w:ascii="Neue Haas Grotesk Text Pro" w:eastAsiaTheme="minorHAnsi" w:hAnsi="Neue Haas Grotesk Text Pro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4BF0"/>
    <w:rPr>
      <w:rFonts w:ascii="Neue Haas Grotesk Text Pro" w:eastAsiaTheme="minorHAnsi" w:hAnsi="Neue Haas Grotesk Text Pro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844D11"/>
    <w:pPr>
      <w:ind w:right="0"/>
      <w:jc w:val="center"/>
    </w:pPr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74BF0"/>
    <w:rPr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Contact">
    <w:name w:val="Contact"/>
    <w:basedOn w:val="Normal"/>
    <w:qFormat/>
    <w:rsid w:val="003E0BD6"/>
    <w:pPr>
      <w:spacing w:line="276" w:lineRule="auto"/>
      <w:ind w:left="72" w:right="0"/>
    </w:pPr>
    <w:rPr>
      <w:rFonts w:asciiTheme="majorHAnsi" w:hAnsiTheme="majorHAnsi"/>
      <w:sz w:val="28"/>
    </w:rPr>
  </w:style>
  <w:style w:type="paragraph" w:customStyle="1" w:styleId="Preparedtitle">
    <w:name w:val="Prepared title"/>
    <w:basedOn w:val="Normal"/>
    <w:qFormat/>
    <w:rsid w:val="00A11CD2"/>
    <w:pPr>
      <w:spacing w:line="240" w:lineRule="auto"/>
      <w:ind w:left="72"/>
    </w:pPr>
    <w:rPr>
      <w:rFonts w:asciiTheme="majorHAnsi" w:hAnsiTheme="majorHAnsi"/>
      <w:b/>
      <w:sz w:val="28"/>
    </w:rPr>
  </w:style>
  <w:style w:type="paragraph" w:styleId="NoSpacing">
    <w:name w:val="No Spacing"/>
    <w:uiPriority w:val="1"/>
    <w:qFormat/>
    <w:rsid w:val="00C74BF0"/>
    <w:pPr>
      <w:spacing w:after="0" w:line="240" w:lineRule="auto"/>
      <w:ind w:right="432"/>
    </w:pPr>
    <w:rPr>
      <w:rFonts w:ascii="Neue Haas Grotesk Text Pro" w:eastAsiaTheme="minorHAnsi" w:hAnsi="Neue Haas Grotesk Text Pro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abe\AppData\Roaming\Microsoft\Templates\Simple%20client%20proposal.dotx" TargetMode="External"/></Relationships>
</file>

<file path=word/theme/theme1.xml><?xml version="1.0" encoding="utf-8"?>
<a:theme xmlns:a="http://schemas.openxmlformats.org/drawingml/2006/main" name="Phoebe_2">
  <a:themeElements>
    <a:clrScheme name="Phoebe_2">
      <a:dk1>
        <a:srgbClr val="FFFFFF"/>
      </a:dk1>
      <a:lt1>
        <a:srgbClr val="000000"/>
      </a:lt1>
      <a:dk2>
        <a:srgbClr val="F6F3EE"/>
      </a:dk2>
      <a:lt2>
        <a:srgbClr val="33464D"/>
      </a:lt2>
      <a:accent1>
        <a:srgbClr val="801600"/>
      </a:accent1>
      <a:accent2>
        <a:srgbClr val="802E00"/>
      </a:accent2>
      <a:accent3>
        <a:srgbClr val="805400"/>
      </a:accent3>
      <a:accent4>
        <a:srgbClr val="FFD24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35">
      <a:majorFont>
        <a:latin typeface="Work Sans"/>
        <a:ea typeface=""/>
        <a:cs typeface=""/>
      </a:majorFont>
      <a:minorFont>
        <a:latin typeface="Neue Haas Grotesk Tex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2" id="{DCDE183F-7D1E-E34E-80CE-904C8446BDB2}" vid="{8941B4A4-B1B5-5744-82B2-82BEA4EEA1D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client proposal.dotx</Template>
  <TotalTime>58</TotalTime>
  <Pages>5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Abell</dc:creator>
  <cp:keywords/>
  <dc:description/>
  <cp:lastModifiedBy>Abell, Michael</cp:lastModifiedBy>
  <cp:revision>2</cp:revision>
  <cp:lastPrinted>2025-05-15T22:14:00Z</cp:lastPrinted>
  <dcterms:created xsi:type="dcterms:W3CDTF">2026-03-20T22:00:00Z</dcterms:created>
  <dcterms:modified xsi:type="dcterms:W3CDTF">2026-03-20T22:58:00Z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